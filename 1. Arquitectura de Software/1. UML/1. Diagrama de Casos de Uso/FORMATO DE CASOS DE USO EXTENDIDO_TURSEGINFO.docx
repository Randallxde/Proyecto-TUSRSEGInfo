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2"/>
          <w:sz w:val="2"/>
          <w:lang w:val="es-ES" w:eastAsia="ja-JP"/>
          <w14:ligatures w14:val="standard"/>
        </w:rPr>
        <w:id w:val="-2027856702"/>
        <w:docPartObj>
          <w:docPartGallery w:val="Cover Pages"/>
          <w:docPartUnique/>
        </w:docPartObj>
      </w:sdtPr>
      <w:sdtEndPr>
        <w:rPr>
          <w:caps/>
          <w:noProof/>
          <w:color w:val="000000" w:themeColor="text1"/>
          <w:sz w:val="52"/>
          <w:szCs w:val="52"/>
          <w:lang w:val="en-US" w:eastAsia="en-US"/>
        </w:rPr>
      </w:sdtEndPr>
      <w:sdtContent>
        <w:p w14:paraId="3176168E" w14:textId="21A75000" w:rsidR="00434629" w:rsidRDefault="008B6E5B">
          <w:pPr>
            <w:pStyle w:val="Sinespaciado"/>
            <w:rPr>
              <w:sz w:val="2"/>
            </w:rPr>
          </w:pPr>
          <w:r>
            <w:rPr>
              <w:noProof/>
              <w:color w:val="000000" w:themeColor="text1"/>
              <w:lang w:val="en-US" w:eastAsia="en-US"/>
            </w:rPr>
            <w:drawing>
              <wp:anchor distT="0" distB="0" distL="114300" distR="114300" simplePos="0" relativeHeight="251662336" behindDoc="0" locked="0" layoutInCell="1" allowOverlap="1" wp14:anchorId="2AA96977" wp14:editId="58DD0656">
                <wp:simplePos x="0" y="0"/>
                <wp:positionH relativeFrom="margin">
                  <wp:align>center</wp:align>
                </wp:positionH>
                <wp:positionV relativeFrom="paragraph">
                  <wp:posOffset>-793115</wp:posOffset>
                </wp:positionV>
                <wp:extent cx="10058400" cy="6694442"/>
                <wp:effectExtent l="0" t="0" r="0" b="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0" cy="669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A4C0E0B" w14:textId="742101CE" w:rsidR="00434629" w:rsidRDefault="0043462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C38845" wp14:editId="73EFDE5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7F7F7F" w:themeColor="text1" w:themeTint="80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3683DF5" w14:textId="63397218" w:rsidR="00434629" w:rsidRDefault="00434629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B29C93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796EB8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7F7F7F" w:themeColor="text1" w:themeTint="80"/>
                                        <w:sz w:val="64"/>
                                        <w:szCs w:val="64"/>
                                      </w:rPr>
                                      <w:t>CASO DE USO EXTENDIDO</w:t>
                                    </w:r>
                                  </w:p>
                                </w:sdtContent>
                              </w:sdt>
                              <w:p w14:paraId="211DAE4E" w14:textId="5D056D21" w:rsidR="00434629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94B6D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808080" w:themeColor="background1" w:themeShade="80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34629" w:rsidRPr="00796EB8">
                                      <w:rPr>
                                        <w:color w:val="808080" w:themeColor="background1" w:themeShade="80"/>
                                        <w:sz w:val="36"/>
                                        <w:szCs w:val="36"/>
                                      </w:rPr>
                                      <w:t>PROYECTO: TURSEG INFO</w:t>
                                    </w:r>
                                  </w:sdtContent>
                                </w:sdt>
                                <w:r w:rsidR="00434629">
                                  <w:rPr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0AB4B90F" w14:textId="77777777" w:rsidR="00434629" w:rsidRDefault="0043462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2C3884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2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color w:val="7F7F7F" w:themeColor="text1" w:themeTint="80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3683DF5" w14:textId="63397218" w:rsidR="00434629" w:rsidRDefault="00434629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B29C93" w:themeColor="text2" w:themeTint="99"/>
                                  <w:sz w:val="68"/>
                                  <w:szCs w:val="68"/>
                                </w:rPr>
                              </w:pPr>
                              <w:r w:rsidRPr="00796EB8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7F7F7F" w:themeColor="text1" w:themeTint="80"/>
                                  <w:sz w:val="64"/>
                                  <w:szCs w:val="64"/>
                                </w:rPr>
                                <w:t>CASO DE USO EXTENDIDO</w:t>
                              </w:r>
                            </w:p>
                          </w:sdtContent>
                        </w:sdt>
                        <w:p w14:paraId="211DAE4E" w14:textId="5D056D21" w:rsidR="00434629" w:rsidRDefault="00000000">
                          <w:pPr>
                            <w:pStyle w:val="Sinespaciado"/>
                            <w:spacing w:before="120"/>
                            <w:rPr>
                              <w:color w:val="94B6D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434629" w:rsidRPr="00796EB8">
                                <w:rPr>
                                  <w:color w:val="808080" w:themeColor="background1" w:themeShade="80"/>
                                  <w:sz w:val="36"/>
                                  <w:szCs w:val="36"/>
                                </w:rPr>
                                <w:t>PROYECTO: TURSEG INFO</w:t>
                              </w:r>
                            </w:sdtContent>
                          </w:sdt>
                          <w:r w:rsidR="00434629">
                            <w:rPr>
                              <w:lang w:val="es-ES"/>
                            </w:rPr>
                            <w:t xml:space="preserve"> </w:t>
                          </w:r>
                        </w:p>
                        <w:p w14:paraId="0AB4B90F" w14:textId="77777777" w:rsidR="00434629" w:rsidRDefault="0043462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796EB8">
            <w:rPr>
              <w:noProof/>
              <w:color w:val="FFC000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7E551C3" wp14:editId="137E83F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F1342A2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98E082" wp14:editId="3EE9D64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125D99" w14:textId="34528D19" w:rsidR="00434629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94B6D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34629" w:rsidRPr="00796EB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</w:t>
                                    </w:r>
                                    <w:r w:rsidR="00796EB8" w:rsidRPr="00796EB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ENA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808080" w:themeColor="background1" w:themeShade="80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99D6138" w14:textId="6A6EA23E" w:rsidR="00434629" w:rsidRDefault="0043462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94B6D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796EB8">
                                      <w:rPr>
                                        <w:color w:val="808080" w:themeColor="background1" w:themeShade="80"/>
                                        <w:sz w:val="36"/>
                                        <w:szCs w:val="36"/>
                                      </w:rPr>
                                      <w:t>ANALISIS Y DESARROLLO DE SOFTWARE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98E082" id="Cuadro de texto 69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6125D99" w14:textId="34528D19" w:rsidR="00434629" w:rsidRDefault="00000000">
                          <w:pPr>
                            <w:pStyle w:val="Sinespaciado"/>
                            <w:jc w:val="right"/>
                            <w:rPr>
                              <w:color w:val="94B6D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34629" w:rsidRPr="00796EB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</w:t>
                              </w:r>
                              <w:r w:rsidR="00796EB8" w:rsidRPr="00796EB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ENA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808080" w:themeColor="background1" w:themeShade="80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99D6138" w14:textId="6A6EA23E" w:rsidR="00434629" w:rsidRDefault="00434629">
                              <w:pPr>
                                <w:pStyle w:val="Sinespaciado"/>
                                <w:jc w:val="right"/>
                                <w:rPr>
                                  <w:color w:val="94B6D2" w:themeColor="accent1"/>
                                  <w:sz w:val="36"/>
                                  <w:szCs w:val="36"/>
                                </w:rPr>
                              </w:pPr>
                              <w:r w:rsidRPr="00796EB8">
                                <w:rPr>
                                  <w:color w:val="808080" w:themeColor="background1" w:themeShade="80"/>
                                  <w:sz w:val="36"/>
                                  <w:szCs w:val="36"/>
                                </w:rPr>
                                <w:t>ANALISIS Y DESARROLLO DE SOFTWARE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121F246" w14:textId="1AFAC6BF" w:rsidR="00907CBB" w:rsidRPr="00796EB8" w:rsidRDefault="00434629" w:rsidP="00796EB8">
          <w:pPr>
            <w:spacing w:after="240" w:line="252" w:lineRule="auto"/>
            <w:ind w:left="0" w:right="0"/>
            <w:rPr>
              <w:noProof/>
              <w:color w:val="000000" w:themeColor="text1"/>
              <w:sz w:val="52"/>
              <w:szCs w:val="52"/>
              <w:lang w:val="en-US" w:eastAsia="en-US"/>
            </w:rPr>
          </w:pPr>
          <w:r w:rsidRPr="00796EB8">
            <w:rPr>
              <w:caps/>
              <w:noProof/>
              <w:color w:val="000000" w:themeColor="text1"/>
              <w:sz w:val="52"/>
              <w:szCs w:val="52"/>
              <w:lang w:val="en-US" w:eastAsia="en-US"/>
            </w:rPr>
            <w:br w:type="page"/>
          </w:r>
        </w:p>
      </w:sdtContent>
    </w:sdt>
    <w:p w14:paraId="3E585CFE" w14:textId="7614CB58" w:rsidR="00907CBB" w:rsidRDefault="00000000" w:rsidP="001E1916">
      <w:pPr>
        <w:pStyle w:val="Ttulo1"/>
        <w:pageBreakBefore/>
        <w:ind w:left="74" w:right="74"/>
      </w:pPr>
      <w:sdt>
        <w:sdtPr>
          <w:alias w:val="Escriba el título:"/>
          <w:tag w:val=""/>
          <w:id w:val="1901021919"/>
          <w:placeholder>
            <w:docPart w:val="0CAF8613B4604207ACB9BA689F7C62E2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Content>
          <w:r w:rsidR="00796EB8">
            <w:t>FORMATO DE CASOS DE USO EXTENDIDO</w:t>
          </w:r>
        </w:sdtContent>
      </w:sdt>
    </w:p>
    <w:p w14:paraId="094F52B3" w14:textId="56572560" w:rsidR="00483741" w:rsidRDefault="008B6E5B" w:rsidP="00483741">
      <w:pPr>
        <w:pStyle w:val="Ttulo2"/>
        <w:jc w:val="center"/>
      </w:pPr>
      <w:r>
        <w:t xml:space="preserve">CASO DE USO </w:t>
      </w:r>
      <w:r w:rsidR="00483741">
        <w:t>–</w:t>
      </w:r>
      <w:r>
        <w:t xml:space="preserve"> ADMINISTRADOR</w:t>
      </w:r>
    </w:p>
    <w:p w14:paraId="2DA8C547" w14:textId="5A2151B3" w:rsidR="00483741" w:rsidRDefault="00483741" w:rsidP="00483741">
      <w:r>
        <w:rPr>
          <w:noProof/>
        </w:rPr>
        <w:drawing>
          <wp:inline distT="0" distB="0" distL="0" distR="0" wp14:anchorId="4B4821CF" wp14:editId="51F2EC34">
            <wp:extent cx="5731510" cy="3754120"/>
            <wp:effectExtent l="0" t="0" r="2540" b="0"/>
            <wp:docPr id="155197297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72974" name="Imagen 15519729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5314" w14:textId="77777777" w:rsidR="00483741" w:rsidRDefault="00483741" w:rsidP="00483741"/>
    <w:p w14:paraId="20200E39" w14:textId="77777777" w:rsidR="00483741" w:rsidRDefault="00483741" w:rsidP="00483741"/>
    <w:p w14:paraId="704C4C0D" w14:textId="77777777" w:rsidR="00483741" w:rsidRDefault="00483741" w:rsidP="00483741"/>
    <w:p w14:paraId="5A68B909" w14:textId="77777777" w:rsidR="00483741" w:rsidRDefault="00483741" w:rsidP="00483741"/>
    <w:p w14:paraId="5F54A370" w14:textId="77777777" w:rsidR="00483741" w:rsidRDefault="00483741" w:rsidP="00483741"/>
    <w:p w14:paraId="4DC76132" w14:textId="77777777" w:rsidR="00483741" w:rsidRDefault="00483741" w:rsidP="00483741"/>
    <w:p w14:paraId="1CDF340D" w14:textId="77777777" w:rsidR="00483741" w:rsidRDefault="00483741" w:rsidP="00483741"/>
    <w:p w14:paraId="5E35869C" w14:textId="77777777" w:rsidR="00483741" w:rsidRDefault="00483741" w:rsidP="00483741"/>
    <w:p w14:paraId="5007622C" w14:textId="77777777" w:rsidR="00483741" w:rsidRDefault="00483741" w:rsidP="00483741"/>
    <w:p w14:paraId="3C02E57F" w14:textId="77777777" w:rsidR="00483741" w:rsidRDefault="00483741" w:rsidP="00483741"/>
    <w:p w14:paraId="4C811E22" w14:textId="77777777" w:rsidR="00483741" w:rsidRDefault="00483741" w:rsidP="00483741"/>
    <w:p w14:paraId="5F11B83B" w14:textId="77777777" w:rsidR="00483741" w:rsidRDefault="00483741" w:rsidP="00483741"/>
    <w:p w14:paraId="312498DF" w14:textId="77777777" w:rsidR="00483741" w:rsidRDefault="00483741" w:rsidP="00483741"/>
    <w:p w14:paraId="59D116D5" w14:textId="77777777" w:rsidR="00483741" w:rsidRDefault="00483741" w:rsidP="00483741"/>
    <w:p w14:paraId="6F6325F5" w14:textId="77777777" w:rsidR="00483741" w:rsidRDefault="00483741" w:rsidP="00483741"/>
    <w:p w14:paraId="1CDC6902" w14:textId="77777777" w:rsidR="00483741" w:rsidRPr="00483741" w:rsidRDefault="00483741" w:rsidP="00483741"/>
    <w:p w14:paraId="4A988C02" w14:textId="0B059183" w:rsidR="00483741" w:rsidRDefault="00483741" w:rsidP="00483741">
      <w:pPr>
        <w:pStyle w:val="Ttulo2"/>
      </w:pPr>
      <w:r>
        <w:lastRenderedPageBreak/>
        <w:t>Caso de Uso 1: Crear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116B9212" w14:textId="77777777" w:rsidTr="00A9700E">
        <w:tc>
          <w:tcPr>
            <w:tcW w:w="2880" w:type="dxa"/>
          </w:tcPr>
          <w:p w14:paraId="594007CF" w14:textId="77777777" w:rsidR="00483741" w:rsidRDefault="00483741" w:rsidP="00A9700E">
            <w:r>
              <w:t>Caso de Uso 1</w:t>
            </w:r>
          </w:p>
        </w:tc>
        <w:tc>
          <w:tcPr>
            <w:tcW w:w="5760" w:type="dxa"/>
            <w:gridSpan w:val="2"/>
          </w:tcPr>
          <w:p w14:paraId="08787D4C" w14:textId="77777777" w:rsidR="00483741" w:rsidRDefault="00483741" w:rsidP="00A9700E">
            <w:r>
              <w:t>Crear usuario</w:t>
            </w:r>
          </w:p>
        </w:tc>
      </w:tr>
      <w:tr w:rsidR="00483741" w14:paraId="5B051CB1" w14:textId="77777777" w:rsidTr="00A9700E">
        <w:tc>
          <w:tcPr>
            <w:tcW w:w="2880" w:type="dxa"/>
          </w:tcPr>
          <w:p w14:paraId="66CF7EA0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4139A1E8" w14:textId="77777777" w:rsidR="00483741" w:rsidRDefault="00483741" w:rsidP="00A9700E">
            <w:r>
              <w:t>Administrador</w:t>
            </w:r>
          </w:p>
        </w:tc>
      </w:tr>
      <w:tr w:rsidR="00483741" w14:paraId="2E468F9D" w14:textId="77777777" w:rsidTr="00A9700E">
        <w:tc>
          <w:tcPr>
            <w:tcW w:w="2880" w:type="dxa"/>
          </w:tcPr>
          <w:p w14:paraId="6E2AA337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74C46AEA" w14:textId="77777777" w:rsidR="00483741" w:rsidRDefault="00483741" w:rsidP="00A9700E">
            <w:r>
              <w:t>El sistema permite crear usuario dentro de la plataforma.</w:t>
            </w:r>
          </w:p>
        </w:tc>
      </w:tr>
      <w:tr w:rsidR="00483741" w14:paraId="0E09ABD1" w14:textId="77777777" w:rsidTr="00A9700E">
        <w:tc>
          <w:tcPr>
            <w:tcW w:w="2880" w:type="dxa"/>
          </w:tcPr>
          <w:p w14:paraId="64005692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7C060563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19988EE3" w14:textId="77777777" w:rsidTr="00A9700E">
        <w:tc>
          <w:tcPr>
            <w:tcW w:w="2880" w:type="dxa"/>
          </w:tcPr>
          <w:p w14:paraId="2411265A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40F911BA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2E29EDE7" w14:textId="77777777" w:rsidR="00483741" w:rsidRDefault="00483741" w:rsidP="00A9700E">
            <w:r>
              <w:t>Acción</w:t>
            </w:r>
          </w:p>
        </w:tc>
      </w:tr>
      <w:tr w:rsidR="00483741" w14:paraId="6BAB82DA" w14:textId="77777777" w:rsidTr="00A9700E">
        <w:tc>
          <w:tcPr>
            <w:tcW w:w="2880" w:type="dxa"/>
          </w:tcPr>
          <w:p w14:paraId="0CAE5763" w14:textId="77777777" w:rsidR="00483741" w:rsidRDefault="00483741" w:rsidP="00A9700E"/>
        </w:tc>
        <w:tc>
          <w:tcPr>
            <w:tcW w:w="2880" w:type="dxa"/>
          </w:tcPr>
          <w:p w14:paraId="175B17EE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1CB1CA53" w14:textId="77777777" w:rsidR="00483741" w:rsidRDefault="00483741" w:rsidP="00A9700E">
            <w:r>
              <w:t>Accede al módulo correspondiente.</w:t>
            </w:r>
          </w:p>
        </w:tc>
      </w:tr>
      <w:tr w:rsidR="00483741" w14:paraId="1FC77761" w14:textId="77777777" w:rsidTr="00A9700E">
        <w:tc>
          <w:tcPr>
            <w:tcW w:w="2880" w:type="dxa"/>
          </w:tcPr>
          <w:p w14:paraId="2DC7E7F2" w14:textId="77777777" w:rsidR="00483741" w:rsidRDefault="00483741" w:rsidP="00A9700E"/>
        </w:tc>
        <w:tc>
          <w:tcPr>
            <w:tcW w:w="2880" w:type="dxa"/>
          </w:tcPr>
          <w:p w14:paraId="691A0767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269AE81D" w14:textId="77777777" w:rsidR="00483741" w:rsidRDefault="00483741" w:rsidP="00A9700E">
            <w:r>
              <w:t>Selecciona la opción de crear usuario.</w:t>
            </w:r>
          </w:p>
        </w:tc>
      </w:tr>
      <w:tr w:rsidR="00483741" w14:paraId="474A3050" w14:textId="77777777" w:rsidTr="00A9700E">
        <w:tc>
          <w:tcPr>
            <w:tcW w:w="2880" w:type="dxa"/>
          </w:tcPr>
          <w:p w14:paraId="423B8BB8" w14:textId="77777777" w:rsidR="00483741" w:rsidRDefault="00483741" w:rsidP="00A9700E"/>
        </w:tc>
        <w:tc>
          <w:tcPr>
            <w:tcW w:w="2880" w:type="dxa"/>
          </w:tcPr>
          <w:p w14:paraId="016BF6A0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25E1175E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19BAB511" w14:textId="77777777" w:rsidTr="00A9700E">
        <w:tc>
          <w:tcPr>
            <w:tcW w:w="2880" w:type="dxa"/>
          </w:tcPr>
          <w:p w14:paraId="042C5721" w14:textId="77777777" w:rsidR="00483741" w:rsidRDefault="00483741" w:rsidP="00A9700E"/>
        </w:tc>
        <w:tc>
          <w:tcPr>
            <w:tcW w:w="2880" w:type="dxa"/>
          </w:tcPr>
          <w:p w14:paraId="3417318E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78D4E0A3" w14:textId="77777777" w:rsidR="00483741" w:rsidRDefault="00483741" w:rsidP="00A9700E">
            <w:r>
              <w:t>Confirma la acción.</w:t>
            </w:r>
          </w:p>
        </w:tc>
      </w:tr>
      <w:tr w:rsidR="00483741" w14:paraId="472AD892" w14:textId="77777777" w:rsidTr="00A9700E">
        <w:tc>
          <w:tcPr>
            <w:tcW w:w="2880" w:type="dxa"/>
          </w:tcPr>
          <w:p w14:paraId="2AC11DBA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4D9E2629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1F6A047C" w14:textId="77777777" w:rsidTr="00A9700E">
        <w:tc>
          <w:tcPr>
            <w:tcW w:w="2880" w:type="dxa"/>
          </w:tcPr>
          <w:p w14:paraId="51C34589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4B4F7335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42039B4F" w14:textId="77777777" w:rsidR="00483741" w:rsidRDefault="00483741" w:rsidP="00A9700E">
            <w:r>
              <w:t>Acción</w:t>
            </w:r>
          </w:p>
        </w:tc>
      </w:tr>
      <w:tr w:rsidR="00483741" w14:paraId="4765FAB7" w14:textId="77777777" w:rsidTr="00A9700E">
        <w:tc>
          <w:tcPr>
            <w:tcW w:w="2880" w:type="dxa"/>
          </w:tcPr>
          <w:p w14:paraId="413ADA45" w14:textId="77777777" w:rsidR="00483741" w:rsidRDefault="00483741" w:rsidP="00A9700E"/>
        </w:tc>
        <w:tc>
          <w:tcPr>
            <w:tcW w:w="2880" w:type="dxa"/>
          </w:tcPr>
          <w:p w14:paraId="09D45F03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334DB6AE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743E28DE" w14:textId="77777777" w:rsidTr="00A9700E">
        <w:tc>
          <w:tcPr>
            <w:tcW w:w="2880" w:type="dxa"/>
          </w:tcPr>
          <w:p w14:paraId="2E501F97" w14:textId="77777777" w:rsidR="00483741" w:rsidRDefault="00483741" w:rsidP="00A9700E"/>
        </w:tc>
        <w:tc>
          <w:tcPr>
            <w:tcW w:w="2880" w:type="dxa"/>
          </w:tcPr>
          <w:p w14:paraId="52D8A6EA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5C884EA6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19F3FFAD" w14:textId="77777777" w:rsidTr="00A9700E">
        <w:tc>
          <w:tcPr>
            <w:tcW w:w="2880" w:type="dxa"/>
          </w:tcPr>
          <w:p w14:paraId="0FB2C270" w14:textId="77777777" w:rsidR="00483741" w:rsidRDefault="00483741" w:rsidP="00A9700E"/>
        </w:tc>
        <w:tc>
          <w:tcPr>
            <w:tcW w:w="2880" w:type="dxa"/>
          </w:tcPr>
          <w:p w14:paraId="57DA0AD8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62DED73C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664F5D20" w14:textId="77777777" w:rsidTr="00A9700E">
        <w:tc>
          <w:tcPr>
            <w:tcW w:w="2880" w:type="dxa"/>
          </w:tcPr>
          <w:p w14:paraId="40A45262" w14:textId="77777777" w:rsidR="00483741" w:rsidRDefault="00483741" w:rsidP="00A9700E"/>
        </w:tc>
        <w:tc>
          <w:tcPr>
            <w:tcW w:w="2880" w:type="dxa"/>
          </w:tcPr>
          <w:p w14:paraId="7AF95ED4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4BB7D411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0DB4835F" w14:textId="77777777" w:rsidR="00483741" w:rsidRDefault="00483741" w:rsidP="00483741">
      <w:r>
        <w:br w:type="page"/>
      </w:r>
    </w:p>
    <w:p w14:paraId="612098D2" w14:textId="77777777" w:rsidR="00483741" w:rsidRDefault="00483741" w:rsidP="00483741">
      <w:pPr>
        <w:pStyle w:val="Ttulo2"/>
      </w:pPr>
      <w:r>
        <w:lastRenderedPageBreak/>
        <w:t>Caso de Uso 2: Editar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54BF16CD" w14:textId="77777777" w:rsidTr="00A9700E">
        <w:tc>
          <w:tcPr>
            <w:tcW w:w="2880" w:type="dxa"/>
          </w:tcPr>
          <w:p w14:paraId="3A938ACE" w14:textId="77777777" w:rsidR="00483741" w:rsidRDefault="00483741" w:rsidP="00A9700E">
            <w:r>
              <w:t>Caso de Uso 2</w:t>
            </w:r>
          </w:p>
        </w:tc>
        <w:tc>
          <w:tcPr>
            <w:tcW w:w="5760" w:type="dxa"/>
            <w:gridSpan w:val="2"/>
          </w:tcPr>
          <w:p w14:paraId="4940C47F" w14:textId="77777777" w:rsidR="00483741" w:rsidRDefault="00483741" w:rsidP="00A9700E">
            <w:r>
              <w:t>Editar usuario</w:t>
            </w:r>
          </w:p>
        </w:tc>
      </w:tr>
      <w:tr w:rsidR="00483741" w14:paraId="40696BB7" w14:textId="77777777" w:rsidTr="00A9700E">
        <w:tc>
          <w:tcPr>
            <w:tcW w:w="2880" w:type="dxa"/>
          </w:tcPr>
          <w:p w14:paraId="41DA8812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77A2ECF5" w14:textId="77777777" w:rsidR="00483741" w:rsidRDefault="00483741" w:rsidP="00A9700E">
            <w:r>
              <w:t>Administrador</w:t>
            </w:r>
          </w:p>
        </w:tc>
      </w:tr>
      <w:tr w:rsidR="00483741" w14:paraId="0F63F941" w14:textId="77777777" w:rsidTr="00A9700E">
        <w:tc>
          <w:tcPr>
            <w:tcW w:w="2880" w:type="dxa"/>
          </w:tcPr>
          <w:p w14:paraId="275616EF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2CBAA54B" w14:textId="77777777" w:rsidR="00483741" w:rsidRDefault="00483741" w:rsidP="00A9700E">
            <w:r>
              <w:t>El sistema permite editar usuario dentro de la plataforma.</w:t>
            </w:r>
          </w:p>
        </w:tc>
      </w:tr>
      <w:tr w:rsidR="00483741" w14:paraId="6E8E8BE1" w14:textId="77777777" w:rsidTr="00A9700E">
        <w:tc>
          <w:tcPr>
            <w:tcW w:w="2880" w:type="dxa"/>
          </w:tcPr>
          <w:p w14:paraId="095DDF46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714B3DCB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7365CC9A" w14:textId="77777777" w:rsidTr="00A9700E">
        <w:tc>
          <w:tcPr>
            <w:tcW w:w="2880" w:type="dxa"/>
          </w:tcPr>
          <w:p w14:paraId="6D992FBF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28C999B7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591AC78A" w14:textId="77777777" w:rsidR="00483741" w:rsidRDefault="00483741" w:rsidP="00A9700E">
            <w:r>
              <w:t>Acción</w:t>
            </w:r>
          </w:p>
        </w:tc>
      </w:tr>
      <w:tr w:rsidR="00483741" w14:paraId="3CD6A282" w14:textId="77777777" w:rsidTr="00A9700E">
        <w:tc>
          <w:tcPr>
            <w:tcW w:w="2880" w:type="dxa"/>
          </w:tcPr>
          <w:p w14:paraId="23671720" w14:textId="77777777" w:rsidR="00483741" w:rsidRDefault="00483741" w:rsidP="00A9700E"/>
        </w:tc>
        <w:tc>
          <w:tcPr>
            <w:tcW w:w="2880" w:type="dxa"/>
          </w:tcPr>
          <w:p w14:paraId="44EEDEBF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1AE4211A" w14:textId="77777777" w:rsidR="00483741" w:rsidRDefault="00483741" w:rsidP="00A9700E">
            <w:r>
              <w:t>Accede al módulo correspondiente.</w:t>
            </w:r>
          </w:p>
        </w:tc>
      </w:tr>
      <w:tr w:rsidR="00483741" w14:paraId="4EE3FE5C" w14:textId="77777777" w:rsidTr="00A9700E">
        <w:tc>
          <w:tcPr>
            <w:tcW w:w="2880" w:type="dxa"/>
          </w:tcPr>
          <w:p w14:paraId="11253AAF" w14:textId="77777777" w:rsidR="00483741" w:rsidRDefault="00483741" w:rsidP="00A9700E"/>
        </w:tc>
        <w:tc>
          <w:tcPr>
            <w:tcW w:w="2880" w:type="dxa"/>
          </w:tcPr>
          <w:p w14:paraId="5C48FCCD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77172B45" w14:textId="77777777" w:rsidR="00483741" w:rsidRDefault="00483741" w:rsidP="00A9700E">
            <w:r>
              <w:t>Selecciona la opción de editar usuario.</w:t>
            </w:r>
          </w:p>
        </w:tc>
      </w:tr>
      <w:tr w:rsidR="00483741" w14:paraId="72CD4C15" w14:textId="77777777" w:rsidTr="00A9700E">
        <w:tc>
          <w:tcPr>
            <w:tcW w:w="2880" w:type="dxa"/>
          </w:tcPr>
          <w:p w14:paraId="1BA1F8D9" w14:textId="77777777" w:rsidR="00483741" w:rsidRDefault="00483741" w:rsidP="00A9700E"/>
        </w:tc>
        <w:tc>
          <w:tcPr>
            <w:tcW w:w="2880" w:type="dxa"/>
          </w:tcPr>
          <w:p w14:paraId="2FD4661D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025E32BE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2CE17958" w14:textId="77777777" w:rsidTr="00A9700E">
        <w:tc>
          <w:tcPr>
            <w:tcW w:w="2880" w:type="dxa"/>
          </w:tcPr>
          <w:p w14:paraId="48ECB026" w14:textId="77777777" w:rsidR="00483741" w:rsidRDefault="00483741" w:rsidP="00A9700E"/>
        </w:tc>
        <w:tc>
          <w:tcPr>
            <w:tcW w:w="2880" w:type="dxa"/>
          </w:tcPr>
          <w:p w14:paraId="3B2E8F93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0446D837" w14:textId="77777777" w:rsidR="00483741" w:rsidRDefault="00483741" w:rsidP="00A9700E">
            <w:r>
              <w:t>Confirma la acción.</w:t>
            </w:r>
          </w:p>
        </w:tc>
      </w:tr>
      <w:tr w:rsidR="00483741" w14:paraId="73991DDE" w14:textId="77777777" w:rsidTr="00A9700E">
        <w:tc>
          <w:tcPr>
            <w:tcW w:w="2880" w:type="dxa"/>
          </w:tcPr>
          <w:p w14:paraId="60F8E3C2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47466B8F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26BA8C98" w14:textId="77777777" w:rsidTr="00A9700E">
        <w:tc>
          <w:tcPr>
            <w:tcW w:w="2880" w:type="dxa"/>
          </w:tcPr>
          <w:p w14:paraId="541BD472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4AB1EA90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2680654A" w14:textId="77777777" w:rsidR="00483741" w:rsidRDefault="00483741" w:rsidP="00A9700E">
            <w:r>
              <w:t>Acción</w:t>
            </w:r>
          </w:p>
        </w:tc>
      </w:tr>
      <w:tr w:rsidR="00483741" w14:paraId="743687AC" w14:textId="77777777" w:rsidTr="00A9700E">
        <w:tc>
          <w:tcPr>
            <w:tcW w:w="2880" w:type="dxa"/>
          </w:tcPr>
          <w:p w14:paraId="5DB06C59" w14:textId="77777777" w:rsidR="00483741" w:rsidRDefault="00483741" w:rsidP="00A9700E"/>
        </w:tc>
        <w:tc>
          <w:tcPr>
            <w:tcW w:w="2880" w:type="dxa"/>
          </w:tcPr>
          <w:p w14:paraId="543976F6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3B959309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0BDD4EBC" w14:textId="77777777" w:rsidTr="00A9700E">
        <w:tc>
          <w:tcPr>
            <w:tcW w:w="2880" w:type="dxa"/>
          </w:tcPr>
          <w:p w14:paraId="6AFFD5A8" w14:textId="77777777" w:rsidR="00483741" w:rsidRDefault="00483741" w:rsidP="00A9700E"/>
        </w:tc>
        <w:tc>
          <w:tcPr>
            <w:tcW w:w="2880" w:type="dxa"/>
          </w:tcPr>
          <w:p w14:paraId="73B477C1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6D630C57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7733E851" w14:textId="77777777" w:rsidTr="00A9700E">
        <w:tc>
          <w:tcPr>
            <w:tcW w:w="2880" w:type="dxa"/>
          </w:tcPr>
          <w:p w14:paraId="44222FC7" w14:textId="77777777" w:rsidR="00483741" w:rsidRDefault="00483741" w:rsidP="00A9700E"/>
        </w:tc>
        <w:tc>
          <w:tcPr>
            <w:tcW w:w="2880" w:type="dxa"/>
          </w:tcPr>
          <w:p w14:paraId="6E8FC8F2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1D1CDC16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2A117E2C" w14:textId="77777777" w:rsidTr="00A9700E">
        <w:tc>
          <w:tcPr>
            <w:tcW w:w="2880" w:type="dxa"/>
          </w:tcPr>
          <w:p w14:paraId="1D6471B3" w14:textId="77777777" w:rsidR="00483741" w:rsidRDefault="00483741" w:rsidP="00A9700E"/>
        </w:tc>
        <w:tc>
          <w:tcPr>
            <w:tcW w:w="2880" w:type="dxa"/>
          </w:tcPr>
          <w:p w14:paraId="316AA6B0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63896C6D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7C221906" w14:textId="77777777" w:rsidR="00483741" w:rsidRDefault="00483741" w:rsidP="00483741">
      <w:r>
        <w:br w:type="page"/>
      </w:r>
    </w:p>
    <w:p w14:paraId="4327007A" w14:textId="77777777" w:rsidR="00483741" w:rsidRDefault="00483741" w:rsidP="00483741">
      <w:pPr>
        <w:pStyle w:val="Ttulo2"/>
      </w:pPr>
      <w:r>
        <w:lastRenderedPageBreak/>
        <w:t>Caso de Uso 3: Bloquear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32A66C32" w14:textId="77777777" w:rsidTr="00A9700E">
        <w:tc>
          <w:tcPr>
            <w:tcW w:w="2880" w:type="dxa"/>
          </w:tcPr>
          <w:p w14:paraId="4A4A278E" w14:textId="77777777" w:rsidR="00483741" w:rsidRDefault="00483741" w:rsidP="00A9700E">
            <w:r>
              <w:t>Caso de Uso 3</w:t>
            </w:r>
          </w:p>
        </w:tc>
        <w:tc>
          <w:tcPr>
            <w:tcW w:w="5760" w:type="dxa"/>
            <w:gridSpan w:val="2"/>
          </w:tcPr>
          <w:p w14:paraId="19DC4742" w14:textId="77777777" w:rsidR="00483741" w:rsidRDefault="00483741" w:rsidP="00A9700E">
            <w:r>
              <w:t>Bloquear usuario</w:t>
            </w:r>
          </w:p>
        </w:tc>
      </w:tr>
      <w:tr w:rsidR="00483741" w14:paraId="12B4823A" w14:textId="77777777" w:rsidTr="00A9700E">
        <w:tc>
          <w:tcPr>
            <w:tcW w:w="2880" w:type="dxa"/>
          </w:tcPr>
          <w:p w14:paraId="35917D00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297543BD" w14:textId="77777777" w:rsidR="00483741" w:rsidRDefault="00483741" w:rsidP="00A9700E">
            <w:r>
              <w:t>Administrador</w:t>
            </w:r>
          </w:p>
        </w:tc>
      </w:tr>
      <w:tr w:rsidR="00483741" w14:paraId="64DE79A7" w14:textId="77777777" w:rsidTr="00A9700E">
        <w:tc>
          <w:tcPr>
            <w:tcW w:w="2880" w:type="dxa"/>
          </w:tcPr>
          <w:p w14:paraId="31F4B95F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1478443C" w14:textId="77777777" w:rsidR="00483741" w:rsidRDefault="00483741" w:rsidP="00A9700E">
            <w:r>
              <w:t>El sistema permite bloquear usuario dentro de la plataforma.</w:t>
            </w:r>
          </w:p>
        </w:tc>
      </w:tr>
      <w:tr w:rsidR="00483741" w14:paraId="4F6B1D1F" w14:textId="77777777" w:rsidTr="00A9700E">
        <w:tc>
          <w:tcPr>
            <w:tcW w:w="2880" w:type="dxa"/>
          </w:tcPr>
          <w:p w14:paraId="45EDDCED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51414118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5B16D13B" w14:textId="77777777" w:rsidTr="00A9700E">
        <w:tc>
          <w:tcPr>
            <w:tcW w:w="2880" w:type="dxa"/>
          </w:tcPr>
          <w:p w14:paraId="5B48FB36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19DA355D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633DF618" w14:textId="77777777" w:rsidR="00483741" w:rsidRDefault="00483741" w:rsidP="00A9700E">
            <w:r>
              <w:t>Acción</w:t>
            </w:r>
          </w:p>
        </w:tc>
      </w:tr>
      <w:tr w:rsidR="00483741" w14:paraId="28E5AED7" w14:textId="77777777" w:rsidTr="00A9700E">
        <w:tc>
          <w:tcPr>
            <w:tcW w:w="2880" w:type="dxa"/>
          </w:tcPr>
          <w:p w14:paraId="1565AE76" w14:textId="77777777" w:rsidR="00483741" w:rsidRDefault="00483741" w:rsidP="00A9700E"/>
        </w:tc>
        <w:tc>
          <w:tcPr>
            <w:tcW w:w="2880" w:type="dxa"/>
          </w:tcPr>
          <w:p w14:paraId="78E2992A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281AD838" w14:textId="77777777" w:rsidR="00483741" w:rsidRDefault="00483741" w:rsidP="00A9700E">
            <w:r>
              <w:t>Accede al módulo correspondiente.</w:t>
            </w:r>
          </w:p>
        </w:tc>
      </w:tr>
      <w:tr w:rsidR="00483741" w14:paraId="2BF881E9" w14:textId="77777777" w:rsidTr="00A9700E">
        <w:tc>
          <w:tcPr>
            <w:tcW w:w="2880" w:type="dxa"/>
          </w:tcPr>
          <w:p w14:paraId="0E71476C" w14:textId="77777777" w:rsidR="00483741" w:rsidRDefault="00483741" w:rsidP="00A9700E"/>
        </w:tc>
        <w:tc>
          <w:tcPr>
            <w:tcW w:w="2880" w:type="dxa"/>
          </w:tcPr>
          <w:p w14:paraId="2ACDC17E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3284CEA6" w14:textId="77777777" w:rsidR="00483741" w:rsidRDefault="00483741" w:rsidP="00A9700E">
            <w:r>
              <w:t>Selecciona la opción de bloquear usuario.</w:t>
            </w:r>
          </w:p>
        </w:tc>
      </w:tr>
      <w:tr w:rsidR="00483741" w14:paraId="2C03E7AB" w14:textId="77777777" w:rsidTr="00A9700E">
        <w:tc>
          <w:tcPr>
            <w:tcW w:w="2880" w:type="dxa"/>
          </w:tcPr>
          <w:p w14:paraId="779C85AF" w14:textId="77777777" w:rsidR="00483741" w:rsidRDefault="00483741" w:rsidP="00A9700E"/>
        </w:tc>
        <w:tc>
          <w:tcPr>
            <w:tcW w:w="2880" w:type="dxa"/>
          </w:tcPr>
          <w:p w14:paraId="4AC173B3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7A806DDE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20E5F97F" w14:textId="77777777" w:rsidTr="00A9700E">
        <w:tc>
          <w:tcPr>
            <w:tcW w:w="2880" w:type="dxa"/>
          </w:tcPr>
          <w:p w14:paraId="2CDB5514" w14:textId="77777777" w:rsidR="00483741" w:rsidRDefault="00483741" w:rsidP="00A9700E"/>
        </w:tc>
        <w:tc>
          <w:tcPr>
            <w:tcW w:w="2880" w:type="dxa"/>
          </w:tcPr>
          <w:p w14:paraId="755B9E74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56DABF33" w14:textId="77777777" w:rsidR="00483741" w:rsidRDefault="00483741" w:rsidP="00A9700E">
            <w:r>
              <w:t>Confirma la acción.</w:t>
            </w:r>
          </w:p>
        </w:tc>
      </w:tr>
      <w:tr w:rsidR="00483741" w14:paraId="6132F3BA" w14:textId="77777777" w:rsidTr="00A9700E">
        <w:tc>
          <w:tcPr>
            <w:tcW w:w="2880" w:type="dxa"/>
          </w:tcPr>
          <w:p w14:paraId="31A13B2E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1168167A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240F2D5C" w14:textId="77777777" w:rsidTr="00A9700E">
        <w:tc>
          <w:tcPr>
            <w:tcW w:w="2880" w:type="dxa"/>
          </w:tcPr>
          <w:p w14:paraId="7ABD0341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4032C8E7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77521C28" w14:textId="77777777" w:rsidR="00483741" w:rsidRDefault="00483741" w:rsidP="00A9700E">
            <w:r>
              <w:t>Acción</w:t>
            </w:r>
          </w:p>
        </w:tc>
      </w:tr>
      <w:tr w:rsidR="00483741" w14:paraId="6F03A851" w14:textId="77777777" w:rsidTr="00A9700E">
        <w:tc>
          <w:tcPr>
            <w:tcW w:w="2880" w:type="dxa"/>
          </w:tcPr>
          <w:p w14:paraId="754BDB97" w14:textId="77777777" w:rsidR="00483741" w:rsidRDefault="00483741" w:rsidP="00A9700E"/>
        </w:tc>
        <w:tc>
          <w:tcPr>
            <w:tcW w:w="2880" w:type="dxa"/>
          </w:tcPr>
          <w:p w14:paraId="7A342065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3CCBBC4D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65CF1A43" w14:textId="77777777" w:rsidTr="00A9700E">
        <w:tc>
          <w:tcPr>
            <w:tcW w:w="2880" w:type="dxa"/>
          </w:tcPr>
          <w:p w14:paraId="7A5D1D2A" w14:textId="77777777" w:rsidR="00483741" w:rsidRDefault="00483741" w:rsidP="00A9700E"/>
        </w:tc>
        <w:tc>
          <w:tcPr>
            <w:tcW w:w="2880" w:type="dxa"/>
          </w:tcPr>
          <w:p w14:paraId="6134CA45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41409634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6549D5AB" w14:textId="77777777" w:rsidTr="00A9700E">
        <w:tc>
          <w:tcPr>
            <w:tcW w:w="2880" w:type="dxa"/>
          </w:tcPr>
          <w:p w14:paraId="552F6038" w14:textId="77777777" w:rsidR="00483741" w:rsidRDefault="00483741" w:rsidP="00A9700E"/>
        </w:tc>
        <w:tc>
          <w:tcPr>
            <w:tcW w:w="2880" w:type="dxa"/>
          </w:tcPr>
          <w:p w14:paraId="158B230E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15CC9A58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319EF4E0" w14:textId="77777777" w:rsidTr="00A9700E">
        <w:tc>
          <w:tcPr>
            <w:tcW w:w="2880" w:type="dxa"/>
          </w:tcPr>
          <w:p w14:paraId="5C96E7B2" w14:textId="77777777" w:rsidR="00483741" w:rsidRDefault="00483741" w:rsidP="00A9700E"/>
        </w:tc>
        <w:tc>
          <w:tcPr>
            <w:tcW w:w="2880" w:type="dxa"/>
          </w:tcPr>
          <w:p w14:paraId="24438B0E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4E3A676F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3A251044" w14:textId="77777777" w:rsidR="00483741" w:rsidRDefault="00483741" w:rsidP="00483741">
      <w:r>
        <w:br w:type="page"/>
      </w:r>
    </w:p>
    <w:p w14:paraId="3AEDC0D8" w14:textId="77777777" w:rsidR="00483741" w:rsidRDefault="00483741" w:rsidP="00483741">
      <w:pPr>
        <w:pStyle w:val="Ttulo2"/>
      </w:pPr>
      <w:r>
        <w:lastRenderedPageBreak/>
        <w:t>Caso de Uso 4: Registrar lugar turístico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08E0A2C5" w14:textId="77777777" w:rsidTr="00A9700E">
        <w:tc>
          <w:tcPr>
            <w:tcW w:w="2880" w:type="dxa"/>
          </w:tcPr>
          <w:p w14:paraId="4E0BE487" w14:textId="77777777" w:rsidR="00483741" w:rsidRDefault="00483741" w:rsidP="00A9700E">
            <w:r>
              <w:t>Caso de Uso 4</w:t>
            </w:r>
          </w:p>
        </w:tc>
        <w:tc>
          <w:tcPr>
            <w:tcW w:w="5760" w:type="dxa"/>
            <w:gridSpan w:val="2"/>
          </w:tcPr>
          <w:p w14:paraId="394AE284" w14:textId="77777777" w:rsidR="00483741" w:rsidRDefault="00483741" w:rsidP="00A9700E">
            <w:r>
              <w:t>Registrar lugar turístico</w:t>
            </w:r>
          </w:p>
        </w:tc>
      </w:tr>
      <w:tr w:rsidR="00483741" w14:paraId="1407DAD8" w14:textId="77777777" w:rsidTr="00A9700E">
        <w:tc>
          <w:tcPr>
            <w:tcW w:w="2880" w:type="dxa"/>
          </w:tcPr>
          <w:p w14:paraId="2CD1179D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6C83B6C7" w14:textId="77777777" w:rsidR="00483741" w:rsidRDefault="00483741" w:rsidP="00A9700E">
            <w:r>
              <w:t>Administrador</w:t>
            </w:r>
          </w:p>
        </w:tc>
      </w:tr>
      <w:tr w:rsidR="00483741" w14:paraId="3E4B6F43" w14:textId="77777777" w:rsidTr="00A9700E">
        <w:tc>
          <w:tcPr>
            <w:tcW w:w="2880" w:type="dxa"/>
          </w:tcPr>
          <w:p w14:paraId="0C634F56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58E758ED" w14:textId="77777777" w:rsidR="00483741" w:rsidRDefault="00483741" w:rsidP="00A9700E">
            <w:r>
              <w:t>El sistema permite registrar lugar turístico dentro de la plataforma.</w:t>
            </w:r>
          </w:p>
        </w:tc>
      </w:tr>
      <w:tr w:rsidR="00483741" w14:paraId="585B4DE5" w14:textId="77777777" w:rsidTr="00A9700E">
        <w:tc>
          <w:tcPr>
            <w:tcW w:w="2880" w:type="dxa"/>
          </w:tcPr>
          <w:p w14:paraId="6EF83E25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4475055B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3EF67179" w14:textId="77777777" w:rsidTr="00A9700E">
        <w:tc>
          <w:tcPr>
            <w:tcW w:w="2880" w:type="dxa"/>
          </w:tcPr>
          <w:p w14:paraId="41C8423A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3AA18476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61637117" w14:textId="77777777" w:rsidR="00483741" w:rsidRDefault="00483741" w:rsidP="00A9700E">
            <w:r>
              <w:t>Acción</w:t>
            </w:r>
          </w:p>
        </w:tc>
      </w:tr>
      <w:tr w:rsidR="00483741" w14:paraId="7826D212" w14:textId="77777777" w:rsidTr="00A9700E">
        <w:tc>
          <w:tcPr>
            <w:tcW w:w="2880" w:type="dxa"/>
          </w:tcPr>
          <w:p w14:paraId="0F6BFAF0" w14:textId="77777777" w:rsidR="00483741" w:rsidRDefault="00483741" w:rsidP="00A9700E"/>
        </w:tc>
        <w:tc>
          <w:tcPr>
            <w:tcW w:w="2880" w:type="dxa"/>
          </w:tcPr>
          <w:p w14:paraId="3C8683B5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0F778B47" w14:textId="77777777" w:rsidR="00483741" w:rsidRDefault="00483741" w:rsidP="00A9700E">
            <w:r>
              <w:t>Accede al módulo correspondiente.</w:t>
            </w:r>
          </w:p>
        </w:tc>
      </w:tr>
      <w:tr w:rsidR="00483741" w14:paraId="24BCB74D" w14:textId="77777777" w:rsidTr="00A9700E">
        <w:tc>
          <w:tcPr>
            <w:tcW w:w="2880" w:type="dxa"/>
          </w:tcPr>
          <w:p w14:paraId="0455EDFC" w14:textId="77777777" w:rsidR="00483741" w:rsidRDefault="00483741" w:rsidP="00A9700E"/>
        </w:tc>
        <w:tc>
          <w:tcPr>
            <w:tcW w:w="2880" w:type="dxa"/>
          </w:tcPr>
          <w:p w14:paraId="6F979052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24888756" w14:textId="77777777" w:rsidR="00483741" w:rsidRDefault="00483741" w:rsidP="00A9700E">
            <w:r>
              <w:t>Selecciona la opción de registrar lugar turístico.</w:t>
            </w:r>
          </w:p>
        </w:tc>
      </w:tr>
      <w:tr w:rsidR="00483741" w14:paraId="4B5A880F" w14:textId="77777777" w:rsidTr="00A9700E">
        <w:tc>
          <w:tcPr>
            <w:tcW w:w="2880" w:type="dxa"/>
          </w:tcPr>
          <w:p w14:paraId="76D0BC44" w14:textId="77777777" w:rsidR="00483741" w:rsidRDefault="00483741" w:rsidP="00A9700E"/>
        </w:tc>
        <w:tc>
          <w:tcPr>
            <w:tcW w:w="2880" w:type="dxa"/>
          </w:tcPr>
          <w:p w14:paraId="40D37EDB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0CB65EAB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63064190" w14:textId="77777777" w:rsidTr="00A9700E">
        <w:tc>
          <w:tcPr>
            <w:tcW w:w="2880" w:type="dxa"/>
          </w:tcPr>
          <w:p w14:paraId="6B227B4B" w14:textId="77777777" w:rsidR="00483741" w:rsidRDefault="00483741" w:rsidP="00A9700E"/>
        </w:tc>
        <w:tc>
          <w:tcPr>
            <w:tcW w:w="2880" w:type="dxa"/>
          </w:tcPr>
          <w:p w14:paraId="24E0CFE7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5F949ADF" w14:textId="77777777" w:rsidR="00483741" w:rsidRDefault="00483741" w:rsidP="00A9700E">
            <w:r>
              <w:t>Confirma la acción.</w:t>
            </w:r>
          </w:p>
        </w:tc>
      </w:tr>
      <w:tr w:rsidR="00483741" w14:paraId="65756ADB" w14:textId="77777777" w:rsidTr="00A9700E">
        <w:tc>
          <w:tcPr>
            <w:tcW w:w="2880" w:type="dxa"/>
          </w:tcPr>
          <w:p w14:paraId="020E2861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742FB666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1DA5B98B" w14:textId="77777777" w:rsidTr="00A9700E">
        <w:tc>
          <w:tcPr>
            <w:tcW w:w="2880" w:type="dxa"/>
          </w:tcPr>
          <w:p w14:paraId="64913171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3122ACBF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1A49D60F" w14:textId="77777777" w:rsidR="00483741" w:rsidRDefault="00483741" w:rsidP="00A9700E">
            <w:r>
              <w:t>Acción</w:t>
            </w:r>
          </w:p>
        </w:tc>
      </w:tr>
      <w:tr w:rsidR="00483741" w14:paraId="4529DA9F" w14:textId="77777777" w:rsidTr="00A9700E">
        <w:tc>
          <w:tcPr>
            <w:tcW w:w="2880" w:type="dxa"/>
          </w:tcPr>
          <w:p w14:paraId="79CBD6E5" w14:textId="77777777" w:rsidR="00483741" w:rsidRDefault="00483741" w:rsidP="00A9700E"/>
        </w:tc>
        <w:tc>
          <w:tcPr>
            <w:tcW w:w="2880" w:type="dxa"/>
          </w:tcPr>
          <w:p w14:paraId="1C000162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4741DF8C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07A73C3B" w14:textId="77777777" w:rsidTr="00A9700E">
        <w:tc>
          <w:tcPr>
            <w:tcW w:w="2880" w:type="dxa"/>
          </w:tcPr>
          <w:p w14:paraId="71B4DAA7" w14:textId="77777777" w:rsidR="00483741" w:rsidRDefault="00483741" w:rsidP="00A9700E"/>
        </w:tc>
        <w:tc>
          <w:tcPr>
            <w:tcW w:w="2880" w:type="dxa"/>
          </w:tcPr>
          <w:p w14:paraId="42353127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0DAB8202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1BBC761E" w14:textId="77777777" w:rsidTr="00A9700E">
        <w:tc>
          <w:tcPr>
            <w:tcW w:w="2880" w:type="dxa"/>
          </w:tcPr>
          <w:p w14:paraId="35BE4B12" w14:textId="77777777" w:rsidR="00483741" w:rsidRDefault="00483741" w:rsidP="00A9700E"/>
        </w:tc>
        <w:tc>
          <w:tcPr>
            <w:tcW w:w="2880" w:type="dxa"/>
          </w:tcPr>
          <w:p w14:paraId="6052CEC0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63D27417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71327BBE" w14:textId="77777777" w:rsidTr="00A9700E">
        <w:tc>
          <w:tcPr>
            <w:tcW w:w="2880" w:type="dxa"/>
          </w:tcPr>
          <w:p w14:paraId="280C159F" w14:textId="77777777" w:rsidR="00483741" w:rsidRDefault="00483741" w:rsidP="00A9700E"/>
        </w:tc>
        <w:tc>
          <w:tcPr>
            <w:tcW w:w="2880" w:type="dxa"/>
          </w:tcPr>
          <w:p w14:paraId="72A63B7E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6E453C98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38C210D9" w14:textId="77777777" w:rsidR="00483741" w:rsidRDefault="00483741" w:rsidP="00483741">
      <w:r>
        <w:br w:type="page"/>
      </w:r>
    </w:p>
    <w:p w14:paraId="080D332C" w14:textId="77777777" w:rsidR="00483741" w:rsidRDefault="00483741" w:rsidP="00483741">
      <w:pPr>
        <w:pStyle w:val="Ttulo2"/>
      </w:pPr>
      <w:r>
        <w:lastRenderedPageBreak/>
        <w:t>Caso de Uso 5: Editar lugar turístico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188C5134" w14:textId="77777777" w:rsidTr="00A9700E">
        <w:tc>
          <w:tcPr>
            <w:tcW w:w="2880" w:type="dxa"/>
          </w:tcPr>
          <w:p w14:paraId="7D70C665" w14:textId="77777777" w:rsidR="00483741" w:rsidRDefault="00483741" w:rsidP="00A9700E">
            <w:r>
              <w:t>Caso de Uso 5</w:t>
            </w:r>
          </w:p>
        </w:tc>
        <w:tc>
          <w:tcPr>
            <w:tcW w:w="5760" w:type="dxa"/>
            <w:gridSpan w:val="2"/>
          </w:tcPr>
          <w:p w14:paraId="6A77FF5C" w14:textId="77777777" w:rsidR="00483741" w:rsidRDefault="00483741" w:rsidP="00A9700E">
            <w:r>
              <w:t>Editar lugar turístico</w:t>
            </w:r>
          </w:p>
        </w:tc>
      </w:tr>
      <w:tr w:rsidR="00483741" w14:paraId="568DB083" w14:textId="77777777" w:rsidTr="00A9700E">
        <w:tc>
          <w:tcPr>
            <w:tcW w:w="2880" w:type="dxa"/>
          </w:tcPr>
          <w:p w14:paraId="5A13F721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4AFC9284" w14:textId="77777777" w:rsidR="00483741" w:rsidRDefault="00483741" w:rsidP="00A9700E">
            <w:r>
              <w:t>Administrador</w:t>
            </w:r>
          </w:p>
        </w:tc>
      </w:tr>
      <w:tr w:rsidR="00483741" w14:paraId="2140EB57" w14:textId="77777777" w:rsidTr="00A9700E">
        <w:tc>
          <w:tcPr>
            <w:tcW w:w="2880" w:type="dxa"/>
          </w:tcPr>
          <w:p w14:paraId="14B97446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29AE5D60" w14:textId="77777777" w:rsidR="00483741" w:rsidRDefault="00483741" w:rsidP="00A9700E">
            <w:r>
              <w:t>El sistema permite editar lugar turístico dentro de la plataforma.</w:t>
            </w:r>
          </w:p>
        </w:tc>
      </w:tr>
      <w:tr w:rsidR="00483741" w14:paraId="09D008CE" w14:textId="77777777" w:rsidTr="00A9700E">
        <w:tc>
          <w:tcPr>
            <w:tcW w:w="2880" w:type="dxa"/>
          </w:tcPr>
          <w:p w14:paraId="52913CAD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28D18B0C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19FB597D" w14:textId="77777777" w:rsidTr="00A9700E">
        <w:tc>
          <w:tcPr>
            <w:tcW w:w="2880" w:type="dxa"/>
          </w:tcPr>
          <w:p w14:paraId="0CEE7838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3386A45B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4F5C10BF" w14:textId="77777777" w:rsidR="00483741" w:rsidRDefault="00483741" w:rsidP="00A9700E">
            <w:r>
              <w:t>Acción</w:t>
            </w:r>
          </w:p>
        </w:tc>
      </w:tr>
      <w:tr w:rsidR="00483741" w14:paraId="4387FC32" w14:textId="77777777" w:rsidTr="00A9700E">
        <w:tc>
          <w:tcPr>
            <w:tcW w:w="2880" w:type="dxa"/>
          </w:tcPr>
          <w:p w14:paraId="5AA4CBAD" w14:textId="77777777" w:rsidR="00483741" w:rsidRDefault="00483741" w:rsidP="00A9700E"/>
        </w:tc>
        <w:tc>
          <w:tcPr>
            <w:tcW w:w="2880" w:type="dxa"/>
          </w:tcPr>
          <w:p w14:paraId="7F269FAF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07C8F5BD" w14:textId="77777777" w:rsidR="00483741" w:rsidRDefault="00483741" w:rsidP="00A9700E">
            <w:r>
              <w:t>Accede al módulo correspondiente.</w:t>
            </w:r>
          </w:p>
        </w:tc>
      </w:tr>
      <w:tr w:rsidR="00483741" w14:paraId="73666365" w14:textId="77777777" w:rsidTr="00A9700E">
        <w:tc>
          <w:tcPr>
            <w:tcW w:w="2880" w:type="dxa"/>
          </w:tcPr>
          <w:p w14:paraId="52E2EE44" w14:textId="77777777" w:rsidR="00483741" w:rsidRDefault="00483741" w:rsidP="00A9700E"/>
        </w:tc>
        <w:tc>
          <w:tcPr>
            <w:tcW w:w="2880" w:type="dxa"/>
          </w:tcPr>
          <w:p w14:paraId="66DB9A51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11BBF9AF" w14:textId="77777777" w:rsidR="00483741" w:rsidRDefault="00483741" w:rsidP="00A9700E">
            <w:r>
              <w:t>Selecciona la opción de editar lugar turístico.</w:t>
            </w:r>
          </w:p>
        </w:tc>
      </w:tr>
      <w:tr w:rsidR="00483741" w14:paraId="7FCCBAF3" w14:textId="77777777" w:rsidTr="00A9700E">
        <w:tc>
          <w:tcPr>
            <w:tcW w:w="2880" w:type="dxa"/>
          </w:tcPr>
          <w:p w14:paraId="3A001C11" w14:textId="77777777" w:rsidR="00483741" w:rsidRDefault="00483741" w:rsidP="00A9700E"/>
        </w:tc>
        <w:tc>
          <w:tcPr>
            <w:tcW w:w="2880" w:type="dxa"/>
          </w:tcPr>
          <w:p w14:paraId="3141941D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3BDBF181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44396ED5" w14:textId="77777777" w:rsidTr="00A9700E">
        <w:tc>
          <w:tcPr>
            <w:tcW w:w="2880" w:type="dxa"/>
          </w:tcPr>
          <w:p w14:paraId="6C2CFB5A" w14:textId="77777777" w:rsidR="00483741" w:rsidRDefault="00483741" w:rsidP="00A9700E"/>
        </w:tc>
        <w:tc>
          <w:tcPr>
            <w:tcW w:w="2880" w:type="dxa"/>
          </w:tcPr>
          <w:p w14:paraId="14B3AE4C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4C32642A" w14:textId="77777777" w:rsidR="00483741" w:rsidRDefault="00483741" w:rsidP="00A9700E">
            <w:r>
              <w:t>Confirma la acción.</w:t>
            </w:r>
          </w:p>
        </w:tc>
      </w:tr>
      <w:tr w:rsidR="00483741" w14:paraId="49AC354F" w14:textId="77777777" w:rsidTr="00A9700E">
        <w:tc>
          <w:tcPr>
            <w:tcW w:w="2880" w:type="dxa"/>
          </w:tcPr>
          <w:p w14:paraId="6A5DB778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28546B7C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112528DE" w14:textId="77777777" w:rsidTr="00A9700E">
        <w:tc>
          <w:tcPr>
            <w:tcW w:w="2880" w:type="dxa"/>
          </w:tcPr>
          <w:p w14:paraId="6E85F98E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24C39EF8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7FB65699" w14:textId="77777777" w:rsidR="00483741" w:rsidRDefault="00483741" w:rsidP="00A9700E">
            <w:r>
              <w:t>Acción</w:t>
            </w:r>
          </w:p>
        </w:tc>
      </w:tr>
      <w:tr w:rsidR="00483741" w14:paraId="476A1D68" w14:textId="77777777" w:rsidTr="00A9700E">
        <w:tc>
          <w:tcPr>
            <w:tcW w:w="2880" w:type="dxa"/>
          </w:tcPr>
          <w:p w14:paraId="599D74BC" w14:textId="77777777" w:rsidR="00483741" w:rsidRDefault="00483741" w:rsidP="00A9700E"/>
        </w:tc>
        <w:tc>
          <w:tcPr>
            <w:tcW w:w="2880" w:type="dxa"/>
          </w:tcPr>
          <w:p w14:paraId="089430F5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3826E69E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6D16E3B7" w14:textId="77777777" w:rsidTr="00A9700E">
        <w:tc>
          <w:tcPr>
            <w:tcW w:w="2880" w:type="dxa"/>
          </w:tcPr>
          <w:p w14:paraId="4CF6E8BC" w14:textId="77777777" w:rsidR="00483741" w:rsidRDefault="00483741" w:rsidP="00A9700E"/>
        </w:tc>
        <w:tc>
          <w:tcPr>
            <w:tcW w:w="2880" w:type="dxa"/>
          </w:tcPr>
          <w:p w14:paraId="374B58DA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609C73E4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6CB6D9A4" w14:textId="77777777" w:rsidTr="00A9700E">
        <w:tc>
          <w:tcPr>
            <w:tcW w:w="2880" w:type="dxa"/>
          </w:tcPr>
          <w:p w14:paraId="222AE748" w14:textId="77777777" w:rsidR="00483741" w:rsidRDefault="00483741" w:rsidP="00A9700E"/>
        </w:tc>
        <w:tc>
          <w:tcPr>
            <w:tcW w:w="2880" w:type="dxa"/>
          </w:tcPr>
          <w:p w14:paraId="62F77C1D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4B613EE6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503D0839" w14:textId="77777777" w:rsidTr="00A9700E">
        <w:tc>
          <w:tcPr>
            <w:tcW w:w="2880" w:type="dxa"/>
          </w:tcPr>
          <w:p w14:paraId="3DC84B7C" w14:textId="77777777" w:rsidR="00483741" w:rsidRDefault="00483741" w:rsidP="00A9700E"/>
        </w:tc>
        <w:tc>
          <w:tcPr>
            <w:tcW w:w="2880" w:type="dxa"/>
          </w:tcPr>
          <w:p w14:paraId="4804A4E5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7536BEA7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507160C7" w14:textId="77777777" w:rsidR="00483741" w:rsidRDefault="00483741" w:rsidP="00483741">
      <w:r>
        <w:br w:type="page"/>
      </w:r>
    </w:p>
    <w:p w14:paraId="289A859D" w14:textId="77777777" w:rsidR="00483741" w:rsidRDefault="00483741" w:rsidP="00483741">
      <w:pPr>
        <w:pStyle w:val="Ttulo2"/>
      </w:pPr>
      <w:r>
        <w:lastRenderedPageBreak/>
        <w:t>Caso de Uso 6: Eliminar lugar turístico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57C3469F" w14:textId="77777777" w:rsidTr="00A9700E">
        <w:tc>
          <w:tcPr>
            <w:tcW w:w="2880" w:type="dxa"/>
          </w:tcPr>
          <w:p w14:paraId="4B04B146" w14:textId="77777777" w:rsidR="00483741" w:rsidRDefault="00483741" w:rsidP="00A9700E">
            <w:r>
              <w:t>Caso de Uso 6</w:t>
            </w:r>
          </w:p>
        </w:tc>
        <w:tc>
          <w:tcPr>
            <w:tcW w:w="5760" w:type="dxa"/>
            <w:gridSpan w:val="2"/>
          </w:tcPr>
          <w:p w14:paraId="0E11B116" w14:textId="77777777" w:rsidR="00483741" w:rsidRDefault="00483741" w:rsidP="00A9700E">
            <w:r>
              <w:t>Eliminar lugar turístico</w:t>
            </w:r>
          </w:p>
        </w:tc>
      </w:tr>
      <w:tr w:rsidR="00483741" w14:paraId="46630A34" w14:textId="77777777" w:rsidTr="00A9700E">
        <w:tc>
          <w:tcPr>
            <w:tcW w:w="2880" w:type="dxa"/>
          </w:tcPr>
          <w:p w14:paraId="7979335A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39B3EB9F" w14:textId="77777777" w:rsidR="00483741" w:rsidRDefault="00483741" w:rsidP="00A9700E">
            <w:r>
              <w:t>Administrador</w:t>
            </w:r>
          </w:p>
        </w:tc>
      </w:tr>
      <w:tr w:rsidR="00483741" w14:paraId="4958C41F" w14:textId="77777777" w:rsidTr="00A9700E">
        <w:tc>
          <w:tcPr>
            <w:tcW w:w="2880" w:type="dxa"/>
          </w:tcPr>
          <w:p w14:paraId="608B45C1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59FFE749" w14:textId="77777777" w:rsidR="00483741" w:rsidRDefault="00483741" w:rsidP="00A9700E">
            <w:r>
              <w:t>El sistema permite eliminar lugar turístico dentro de la plataforma.</w:t>
            </w:r>
          </w:p>
        </w:tc>
      </w:tr>
      <w:tr w:rsidR="00483741" w14:paraId="67265E7D" w14:textId="77777777" w:rsidTr="00A9700E">
        <w:tc>
          <w:tcPr>
            <w:tcW w:w="2880" w:type="dxa"/>
          </w:tcPr>
          <w:p w14:paraId="6D68A29D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62335A91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7880328A" w14:textId="77777777" w:rsidTr="00A9700E">
        <w:tc>
          <w:tcPr>
            <w:tcW w:w="2880" w:type="dxa"/>
          </w:tcPr>
          <w:p w14:paraId="4603DE3E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1D71BB87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2F33FD11" w14:textId="77777777" w:rsidR="00483741" w:rsidRDefault="00483741" w:rsidP="00A9700E">
            <w:r>
              <w:t>Acción</w:t>
            </w:r>
          </w:p>
        </w:tc>
      </w:tr>
      <w:tr w:rsidR="00483741" w14:paraId="692C9086" w14:textId="77777777" w:rsidTr="00A9700E">
        <w:tc>
          <w:tcPr>
            <w:tcW w:w="2880" w:type="dxa"/>
          </w:tcPr>
          <w:p w14:paraId="691FCF44" w14:textId="77777777" w:rsidR="00483741" w:rsidRDefault="00483741" w:rsidP="00A9700E"/>
        </w:tc>
        <w:tc>
          <w:tcPr>
            <w:tcW w:w="2880" w:type="dxa"/>
          </w:tcPr>
          <w:p w14:paraId="045F5CB7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5974995E" w14:textId="77777777" w:rsidR="00483741" w:rsidRDefault="00483741" w:rsidP="00A9700E">
            <w:r>
              <w:t>Accede al módulo correspondiente.</w:t>
            </w:r>
          </w:p>
        </w:tc>
      </w:tr>
      <w:tr w:rsidR="00483741" w14:paraId="3A131AF2" w14:textId="77777777" w:rsidTr="00A9700E">
        <w:tc>
          <w:tcPr>
            <w:tcW w:w="2880" w:type="dxa"/>
          </w:tcPr>
          <w:p w14:paraId="6DB15BAA" w14:textId="77777777" w:rsidR="00483741" w:rsidRDefault="00483741" w:rsidP="00A9700E"/>
        </w:tc>
        <w:tc>
          <w:tcPr>
            <w:tcW w:w="2880" w:type="dxa"/>
          </w:tcPr>
          <w:p w14:paraId="481673AE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2060BBD8" w14:textId="77777777" w:rsidR="00483741" w:rsidRDefault="00483741" w:rsidP="00A9700E">
            <w:r>
              <w:t>Selecciona la opción de eliminar lugar turístico.</w:t>
            </w:r>
          </w:p>
        </w:tc>
      </w:tr>
      <w:tr w:rsidR="00483741" w14:paraId="727D5F4F" w14:textId="77777777" w:rsidTr="00A9700E">
        <w:tc>
          <w:tcPr>
            <w:tcW w:w="2880" w:type="dxa"/>
          </w:tcPr>
          <w:p w14:paraId="09FD88B7" w14:textId="77777777" w:rsidR="00483741" w:rsidRDefault="00483741" w:rsidP="00A9700E"/>
        </w:tc>
        <w:tc>
          <w:tcPr>
            <w:tcW w:w="2880" w:type="dxa"/>
          </w:tcPr>
          <w:p w14:paraId="5E727CF1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693006AF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131E725C" w14:textId="77777777" w:rsidTr="00A9700E">
        <w:tc>
          <w:tcPr>
            <w:tcW w:w="2880" w:type="dxa"/>
          </w:tcPr>
          <w:p w14:paraId="4EBE3D94" w14:textId="77777777" w:rsidR="00483741" w:rsidRDefault="00483741" w:rsidP="00A9700E"/>
        </w:tc>
        <w:tc>
          <w:tcPr>
            <w:tcW w:w="2880" w:type="dxa"/>
          </w:tcPr>
          <w:p w14:paraId="734D358C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740C3371" w14:textId="77777777" w:rsidR="00483741" w:rsidRDefault="00483741" w:rsidP="00A9700E">
            <w:r>
              <w:t>Confirma la acción.</w:t>
            </w:r>
          </w:p>
        </w:tc>
      </w:tr>
      <w:tr w:rsidR="00483741" w14:paraId="48817237" w14:textId="77777777" w:rsidTr="00A9700E">
        <w:tc>
          <w:tcPr>
            <w:tcW w:w="2880" w:type="dxa"/>
          </w:tcPr>
          <w:p w14:paraId="1215F417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6F41C076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1A9FE019" w14:textId="77777777" w:rsidTr="00A9700E">
        <w:tc>
          <w:tcPr>
            <w:tcW w:w="2880" w:type="dxa"/>
          </w:tcPr>
          <w:p w14:paraId="290791DB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22734B4A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3C1C095C" w14:textId="77777777" w:rsidR="00483741" w:rsidRDefault="00483741" w:rsidP="00A9700E">
            <w:r>
              <w:t>Acción</w:t>
            </w:r>
          </w:p>
        </w:tc>
      </w:tr>
      <w:tr w:rsidR="00483741" w14:paraId="52B8462E" w14:textId="77777777" w:rsidTr="00A9700E">
        <w:tc>
          <w:tcPr>
            <w:tcW w:w="2880" w:type="dxa"/>
          </w:tcPr>
          <w:p w14:paraId="0264D21D" w14:textId="77777777" w:rsidR="00483741" w:rsidRDefault="00483741" w:rsidP="00A9700E"/>
        </w:tc>
        <w:tc>
          <w:tcPr>
            <w:tcW w:w="2880" w:type="dxa"/>
          </w:tcPr>
          <w:p w14:paraId="70DD4A65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747BF6CF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0B803417" w14:textId="77777777" w:rsidTr="00A9700E">
        <w:tc>
          <w:tcPr>
            <w:tcW w:w="2880" w:type="dxa"/>
          </w:tcPr>
          <w:p w14:paraId="02692A9B" w14:textId="77777777" w:rsidR="00483741" w:rsidRDefault="00483741" w:rsidP="00A9700E"/>
        </w:tc>
        <w:tc>
          <w:tcPr>
            <w:tcW w:w="2880" w:type="dxa"/>
          </w:tcPr>
          <w:p w14:paraId="17943242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2B58DF6D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301B0E41" w14:textId="77777777" w:rsidTr="00A9700E">
        <w:tc>
          <w:tcPr>
            <w:tcW w:w="2880" w:type="dxa"/>
          </w:tcPr>
          <w:p w14:paraId="505B0183" w14:textId="77777777" w:rsidR="00483741" w:rsidRDefault="00483741" w:rsidP="00A9700E"/>
        </w:tc>
        <w:tc>
          <w:tcPr>
            <w:tcW w:w="2880" w:type="dxa"/>
          </w:tcPr>
          <w:p w14:paraId="4E55F068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51F49C3F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0524BC91" w14:textId="77777777" w:rsidTr="00A9700E">
        <w:tc>
          <w:tcPr>
            <w:tcW w:w="2880" w:type="dxa"/>
          </w:tcPr>
          <w:p w14:paraId="18FEA6A3" w14:textId="77777777" w:rsidR="00483741" w:rsidRDefault="00483741" w:rsidP="00A9700E"/>
        </w:tc>
        <w:tc>
          <w:tcPr>
            <w:tcW w:w="2880" w:type="dxa"/>
          </w:tcPr>
          <w:p w14:paraId="7C4B7894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765DBCE6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6D62C7A3" w14:textId="77777777" w:rsidR="00483741" w:rsidRDefault="00483741" w:rsidP="00483741">
      <w:r>
        <w:br w:type="page"/>
      </w:r>
    </w:p>
    <w:p w14:paraId="0191A491" w14:textId="77777777" w:rsidR="00483741" w:rsidRDefault="00483741" w:rsidP="00483741">
      <w:pPr>
        <w:pStyle w:val="Ttulo2"/>
      </w:pPr>
      <w:r>
        <w:lastRenderedPageBreak/>
        <w:t>Caso de Uso 7: Crear evento cultural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2CD84734" w14:textId="77777777" w:rsidTr="00A9700E">
        <w:tc>
          <w:tcPr>
            <w:tcW w:w="2880" w:type="dxa"/>
          </w:tcPr>
          <w:p w14:paraId="4B62F4F7" w14:textId="77777777" w:rsidR="00483741" w:rsidRDefault="00483741" w:rsidP="00A9700E">
            <w:r>
              <w:t>Caso de Uso 7</w:t>
            </w:r>
          </w:p>
        </w:tc>
        <w:tc>
          <w:tcPr>
            <w:tcW w:w="5760" w:type="dxa"/>
            <w:gridSpan w:val="2"/>
          </w:tcPr>
          <w:p w14:paraId="2E5C7A9B" w14:textId="77777777" w:rsidR="00483741" w:rsidRDefault="00483741" w:rsidP="00A9700E">
            <w:r>
              <w:t>Crear evento cultural</w:t>
            </w:r>
          </w:p>
        </w:tc>
      </w:tr>
      <w:tr w:rsidR="00483741" w14:paraId="6D698699" w14:textId="77777777" w:rsidTr="00A9700E">
        <w:tc>
          <w:tcPr>
            <w:tcW w:w="2880" w:type="dxa"/>
          </w:tcPr>
          <w:p w14:paraId="003066E4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5BE7F9DD" w14:textId="77777777" w:rsidR="00483741" w:rsidRDefault="00483741" w:rsidP="00A9700E">
            <w:r>
              <w:t>Administrador</w:t>
            </w:r>
          </w:p>
        </w:tc>
      </w:tr>
      <w:tr w:rsidR="00483741" w14:paraId="5E0D0CEA" w14:textId="77777777" w:rsidTr="00A9700E">
        <w:tc>
          <w:tcPr>
            <w:tcW w:w="2880" w:type="dxa"/>
          </w:tcPr>
          <w:p w14:paraId="045D98B7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15B86526" w14:textId="77777777" w:rsidR="00483741" w:rsidRDefault="00483741" w:rsidP="00A9700E">
            <w:r>
              <w:t>El sistema permite crear evento cultural dentro de la plataforma.</w:t>
            </w:r>
          </w:p>
        </w:tc>
      </w:tr>
      <w:tr w:rsidR="00483741" w14:paraId="06EBC1AA" w14:textId="77777777" w:rsidTr="00A9700E">
        <w:tc>
          <w:tcPr>
            <w:tcW w:w="2880" w:type="dxa"/>
          </w:tcPr>
          <w:p w14:paraId="35B549FF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06E47F13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203BC9ED" w14:textId="77777777" w:rsidTr="00A9700E">
        <w:tc>
          <w:tcPr>
            <w:tcW w:w="2880" w:type="dxa"/>
          </w:tcPr>
          <w:p w14:paraId="1D714E5B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1ED7CA5C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577AE1F8" w14:textId="77777777" w:rsidR="00483741" w:rsidRDefault="00483741" w:rsidP="00A9700E">
            <w:r>
              <w:t>Acción</w:t>
            </w:r>
          </w:p>
        </w:tc>
      </w:tr>
      <w:tr w:rsidR="00483741" w14:paraId="1481EF1A" w14:textId="77777777" w:rsidTr="00A9700E">
        <w:tc>
          <w:tcPr>
            <w:tcW w:w="2880" w:type="dxa"/>
          </w:tcPr>
          <w:p w14:paraId="30BE52FA" w14:textId="77777777" w:rsidR="00483741" w:rsidRDefault="00483741" w:rsidP="00A9700E"/>
        </w:tc>
        <w:tc>
          <w:tcPr>
            <w:tcW w:w="2880" w:type="dxa"/>
          </w:tcPr>
          <w:p w14:paraId="10821E69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6AD55099" w14:textId="77777777" w:rsidR="00483741" w:rsidRDefault="00483741" w:rsidP="00A9700E">
            <w:r>
              <w:t>Accede al módulo correspondiente.</w:t>
            </w:r>
          </w:p>
        </w:tc>
      </w:tr>
      <w:tr w:rsidR="00483741" w14:paraId="1157CAAE" w14:textId="77777777" w:rsidTr="00A9700E">
        <w:tc>
          <w:tcPr>
            <w:tcW w:w="2880" w:type="dxa"/>
          </w:tcPr>
          <w:p w14:paraId="57BE731D" w14:textId="77777777" w:rsidR="00483741" w:rsidRDefault="00483741" w:rsidP="00A9700E"/>
        </w:tc>
        <w:tc>
          <w:tcPr>
            <w:tcW w:w="2880" w:type="dxa"/>
          </w:tcPr>
          <w:p w14:paraId="405301FE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4B803AAD" w14:textId="77777777" w:rsidR="00483741" w:rsidRDefault="00483741" w:rsidP="00A9700E">
            <w:r>
              <w:t>Selecciona la opción de crear evento cultural.</w:t>
            </w:r>
          </w:p>
        </w:tc>
      </w:tr>
      <w:tr w:rsidR="00483741" w14:paraId="37C37420" w14:textId="77777777" w:rsidTr="00A9700E">
        <w:tc>
          <w:tcPr>
            <w:tcW w:w="2880" w:type="dxa"/>
          </w:tcPr>
          <w:p w14:paraId="700721CA" w14:textId="77777777" w:rsidR="00483741" w:rsidRDefault="00483741" w:rsidP="00A9700E"/>
        </w:tc>
        <w:tc>
          <w:tcPr>
            <w:tcW w:w="2880" w:type="dxa"/>
          </w:tcPr>
          <w:p w14:paraId="5CA84582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3E7F6145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5F3F34BB" w14:textId="77777777" w:rsidTr="00A9700E">
        <w:tc>
          <w:tcPr>
            <w:tcW w:w="2880" w:type="dxa"/>
          </w:tcPr>
          <w:p w14:paraId="604AC438" w14:textId="77777777" w:rsidR="00483741" w:rsidRDefault="00483741" w:rsidP="00A9700E"/>
        </w:tc>
        <w:tc>
          <w:tcPr>
            <w:tcW w:w="2880" w:type="dxa"/>
          </w:tcPr>
          <w:p w14:paraId="2F5674F5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22D1A1F7" w14:textId="77777777" w:rsidR="00483741" w:rsidRDefault="00483741" w:rsidP="00A9700E">
            <w:r>
              <w:t>Confirma la acción.</w:t>
            </w:r>
          </w:p>
        </w:tc>
      </w:tr>
      <w:tr w:rsidR="00483741" w14:paraId="2DF7DA0E" w14:textId="77777777" w:rsidTr="00A9700E">
        <w:tc>
          <w:tcPr>
            <w:tcW w:w="2880" w:type="dxa"/>
          </w:tcPr>
          <w:p w14:paraId="16D6C606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487790B9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50298B37" w14:textId="77777777" w:rsidTr="00A9700E">
        <w:tc>
          <w:tcPr>
            <w:tcW w:w="2880" w:type="dxa"/>
          </w:tcPr>
          <w:p w14:paraId="1875248E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61080A6A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0C847282" w14:textId="77777777" w:rsidR="00483741" w:rsidRDefault="00483741" w:rsidP="00A9700E">
            <w:r>
              <w:t>Acción</w:t>
            </w:r>
          </w:p>
        </w:tc>
      </w:tr>
      <w:tr w:rsidR="00483741" w14:paraId="7622F73B" w14:textId="77777777" w:rsidTr="00A9700E">
        <w:tc>
          <w:tcPr>
            <w:tcW w:w="2880" w:type="dxa"/>
          </w:tcPr>
          <w:p w14:paraId="64CE9A57" w14:textId="77777777" w:rsidR="00483741" w:rsidRDefault="00483741" w:rsidP="00A9700E"/>
        </w:tc>
        <w:tc>
          <w:tcPr>
            <w:tcW w:w="2880" w:type="dxa"/>
          </w:tcPr>
          <w:p w14:paraId="6503E1E1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60FD729E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0EDAEDCE" w14:textId="77777777" w:rsidTr="00A9700E">
        <w:tc>
          <w:tcPr>
            <w:tcW w:w="2880" w:type="dxa"/>
          </w:tcPr>
          <w:p w14:paraId="3673787D" w14:textId="77777777" w:rsidR="00483741" w:rsidRDefault="00483741" w:rsidP="00A9700E"/>
        </w:tc>
        <w:tc>
          <w:tcPr>
            <w:tcW w:w="2880" w:type="dxa"/>
          </w:tcPr>
          <w:p w14:paraId="06E2162D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2A7969C1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09F923CC" w14:textId="77777777" w:rsidTr="00A9700E">
        <w:tc>
          <w:tcPr>
            <w:tcW w:w="2880" w:type="dxa"/>
          </w:tcPr>
          <w:p w14:paraId="7FE19F65" w14:textId="77777777" w:rsidR="00483741" w:rsidRDefault="00483741" w:rsidP="00A9700E"/>
        </w:tc>
        <w:tc>
          <w:tcPr>
            <w:tcW w:w="2880" w:type="dxa"/>
          </w:tcPr>
          <w:p w14:paraId="0DACE24D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3C725A25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1CFAC71B" w14:textId="77777777" w:rsidTr="00A9700E">
        <w:tc>
          <w:tcPr>
            <w:tcW w:w="2880" w:type="dxa"/>
          </w:tcPr>
          <w:p w14:paraId="35DF013B" w14:textId="77777777" w:rsidR="00483741" w:rsidRDefault="00483741" w:rsidP="00A9700E"/>
        </w:tc>
        <w:tc>
          <w:tcPr>
            <w:tcW w:w="2880" w:type="dxa"/>
          </w:tcPr>
          <w:p w14:paraId="473F1025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595B41DE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5BB50809" w14:textId="77777777" w:rsidR="00483741" w:rsidRDefault="00483741" w:rsidP="00483741">
      <w:r>
        <w:br w:type="page"/>
      </w:r>
    </w:p>
    <w:p w14:paraId="4B022812" w14:textId="77777777" w:rsidR="00483741" w:rsidRDefault="00483741" w:rsidP="00483741">
      <w:pPr>
        <w:pStyle w:val="Ttulo2"/>
      </w:pPr>
      <w:r>
        <w:lastRenderedPageBreak/>
        <w:t>Caso de Uso 8: Editar evento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550BD63A" w14:textId="77777777" w:rsidTr="00A9700E">
        <w:tc>
          <w:tcPr>
            <w:tcW w:w="2880" w:type="dxa"/>
          </w:tcPr>
          <w:p w14:paraId="2CC81C79" w14:textId="77777777" w:rsidR="00483741" w:rsidRDefault="00483741" w:rsidP="00A9700E">
            <w:r>
              <w:t>Caso de Uso 8</w:t>
            </w:r>
          </w:p>
        </w:tc>
        <w:tc>
          <w:tcPr>
            <w:tcW w:w="5760" w:type="dxa"/>
            <w:gridSpan w:val="2"/>
          </w:tcPr>
          <w:p w14:paraId="13F910F2" w14:textId="77777777" w:rsidR="00483741" w:rsidRDefault="00483741" w:rsidP="00A9700E">
            <w:r>
              <w:t>Editar evento</w:t>
            </w:r>
          </w:p>
        </w:tc>
      </w:tr>
      <w:tr w:rsidR="00483741" w14:paraId="47A048B3" w14:textId="77777777" w:rsidTr="00A9700E">
        <w:tc>
          <w:tcPr>
            <w:tcW w:w="2880" w:type="dxa"/>
          </w:tcPr>
          <w:p w14:paraId="42263F65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505AD4BD" w14:textId="77777777" w:rsidR="00483741" w:rsidRDefault="00483741" w:rsidP="00A9700E">
            <w:r>
              <w:t>Administrador</w:t>
            </w:r>
          </w:p>
        </w:tc>
      </w:tr>
      <w:tr w:rsidR="00483741" w14:paraId="04FB5F99" w14:textId="77777777" w:rsidTr="00A9700E">
        <w:tc>
          <w:tcPr>
            <w:tcW w:w="2880" w:type="dxa"/>
          </w:tcPr>
          <w:p w14:paraId="6B11E666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28C0BC0F" w14:textId="77777777" w:rsidR="00483741" w:rsidRDefault="00483741" w:rsidP="00A9700E">
            <w:r>
              <w:t>El sistema permite editar evento dentro de la plataforma.</w:t>
            </w:r>
          </w:p>
        </w:tc>
      </w:tr>
      <w:tr w:rsidR="00483741" w14:paraId="4F8E36A2" w14:textId="77777777" w:rsidTr="00A9700E">
        <w:tc>
          <w:tcPr>
            <w:tcW w:w="2880" w:type="dxa"/>
          </w:tcPr>
          <w:p w14:paraId="3A8F2362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204D464A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0D29FC53" w14:textId="77777777" w:rsidTr="00A9700E">
        <w:tc>
          <w:tcPr>
            <w:tcW w:w="2880" w:type="dxa"/>
          </w:tcPr>
          <w:p w14:paraId="1DD2D612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3C6B35A0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77F500BB" w14:textId="77777777" w:rsidR="00483741" w:rsidRDefault="00483741" w:rsidP="00A9700E">
            <w:r>
              <w:t>Acción</w:t>
            </w:r>
          </w:p>
        </w:tc>
      </w:tr>
      <w:tr w:rsidR="00483741" w14:paraId="01AD30F0" w14:textId="77777777" w:rsidTr="00A9700E">
        <w:tc>
          <w:tcPr>
            <w:tcW w:w="2880" w:type="dxa"/>
          </w:tcPr>
          <w:p w14:paraId="1EC1AF55" w14:textId="77777777" w:rsidR="00483741" w:rsidRDefault="00483741" w:rsidP="00A9700E"/>
        </w:tc>
        <w:tc>
          <w:tcPr>
            <w:tcW w:w="2880" w:type="dxa"/>
          </w:tcPr>
          <w:p w14:paraId="077005AE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6F96A7B8" w14:textId="77777777" w:rsidR="00483741" w:rsidRDefault="00483741" w:rsidP="00A9700E">
            <w:r>
              <w:t>Accede al módulo correspondiente.</w:t>
            </w:r>
          </w:p>
        </w:tc>
      </w:tr>
      <w:tr w:rsidR="00483741" w14:paraId="15BCE917" w14:textId="77777777" w:rsidTr="00A9700E">
        <w:tc>
          <w:tcPr>
            <w:tcW w:w="2880" w:type="dxa"/>
          </w:tcPr>
          <w:p w14:paraId="6C3B1AA9" w14:textId="77777777" w:rsidR="00483741" w:rsidRDefault="00483741" w:rsidP="00A9700E"/>
        </w:tc>
        <w:tc>
          <w:tcPr>
            <w:tcW w:w="2880" w:type="dxa"/>
          </w:tcPr>
          <w:p w14:paraId="327ABD6F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29C2156E" w14:textId="77777777" w:rsidR="00483741" w:rsidRDefault="00483741" w:rsidP="00A9700E">
            <w:r>
              <w:t>Selecciona la opción de editar evento.</w:t>
            </w:r>
          </w:p>
        </w:tc>
      </w:tr>
      <w:tr w:rsidR="00483741" w14:paraId="220C5289" w14:textId="77777777" w:rsidTr="00A9700E">
        <w:tc>
          <w:tcPr>
            <w:tcW w:w="2880" w:type="dxa"/>
          </w:tcPr>
          <w:p w14:paraId="0B46DFD1" w14:textId="77777777" w:rsidR="00483741" w:rsidRDefault="00483741" w:rsidP="00A9700E"/>
        </w:tc>
        <w:tc>
          <w:tcPr>
            <w:tcW w:w="2880" w:type="dxa"/>
          </w:tcPr>
          <w:p w14:paraId="3904FAD7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0F17E080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3FFBAE6C" w14:textId="77777777" w:rsidTr="00A9700E">
        <w:tc>
          <w:tcPr>
            <w:tcW w:w="2880" w:type="dxa"/>
          </w:tcPr>
          <w:p w14:paraId="4DC728E9" w14:textId="77777777" w:rsidR="00483741" w:rsidRDefault="00483741" w:rsidP="00A9700E"/>
        </w:tc>
        <w:tc>
          <w:tcPr>
            <w:tcW w:w="2880" w:type="dxa"/>
          </w:tcPr>
          <w:p w14:paraId="6C7955FF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05E5124C" w14:textId="77777777" w:rsidR="00483741" w:rsidRDefault="00483741" w:rsidP="00A9700E">
            <w:r>
              <w:t>Confirma la acción.</w:t>
            </w:r>
          </w:p>
        </w:tc>
      </w:tr>
      <w:tr w:rsidR="00483741" w14:paraId="4422551F" w14:textId="77777777" w:rsidTr="00A9700E">
        <w:tc>
          <w:tcPr>
            <w:tcW w:w="2880" w:type="dxa"/>
          </w:tcPr>
          <w:p w14:paraId="355F43A5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22B2E5B0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02306A87" w14:textId="77777777" w:rsidTr="00A9700E">
        <w:tc>
          <w:tcPr>
            <w:tcW w:w="2880" w:type="dxa"/>
          </w:tcPr>
          <w:p w14:paraId="74286B56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4DAAC3B8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2B233EE4" w14:textId="77777777" w:rsidR="00483741" w:rsidRDefault="00483741" w:rsidP="00A9700E">
            <w:r>
              <w:t>Acción</w:t>
            </w:r>
          </w:p>
        </w:tc>
      </w:tr>
      <w:tr w:rsidR="00483741" w14:paraId="0C89E04E" w14:textId="77777777" w:rsidTr="00A9700E">
        <w:tc>
          <w:tcPr>
            <w:tcW w:w="2880" w:type="dxa"/>
          </w:tcPr>
          <w:p w14:paraId="16736B47" w14:textId="77777777" w:rsidR="00483741" w:rsidRDefault="00483741" w:rsidP="00A9700E"/>
        </w:tc>
        <w:tc>
          <w:tcPr>
            <w:tcW w:w="2880" w:type="dxa"/>
          </w:tcPr>
          <w:p w14:paraId="64E7390B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158438F6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2CFA66FA" w14:textId="77777777" w:rsidTr="00A9700E">
        <w:tc>
          <w:tcPr>
            <w:tcW w:w="2880" w:type="dxa"/>
          </w:tcPr>
          <w:p w14:paraId="206EC6E3" w14:textId="77777777" w:rsidR="00483741" w:rsidRDefault="00483741" w:rsidP="00A9700E"/>
        </w:tc>
        <w:tc>
          <w:tcPr>
            <w:tcW w:w="2880" w:type="dxa"/>
          </w:tcPr>
          <w:p w14:paraId="54D0AEEE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64D3D0B4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6EF61F50" w14:textId="77777777" w:rsidTr="00A9700E">
        <w:tc>
          <w:tcPr>
            <w:tcW w:w="2880" w:type="dxa"/>
          </w:tcPr>
          <w:p w14:paraId="1D4D59A4" w14:textId="77777777" w:rsidR="00483741" w:rsidRDefault="00483741" w:rsidP="00A9700E"/>
        </w:tc>
        <w:tc>
          <w:tcPr>
            <w:tcW w:w="2880" w:type="dxa"/>
          </w:tcPr>
          <w:p w14:paraId="3B74B3BB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071FEDE5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61E7B64A" w14:textId="77777777" w:rsidTr="00A9700E">
        <w:tc>
          <w:tcPr>
            <w:tcW w:w="2880" w:type="dxa"/>
          </w:tcPr>
          <w:p w14:paraId="731C37F2" w14:textId="77777777" w:rsidR="00483741" w:rsidRDefault="00483741" w:rsidP="00A9700E"/>
        </w:tc>
        <w:tc>
          <w:tcPr>
            <w:tcW w:w="2880" w:type="dxa"/>
          </w:tcPr>
          <w:p w14:paraId="1C9B30BC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08A94C7B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11492A26" w14:textId="77777777" w:rsidR="00483741" w:rsidRDefault="00483741" w:rsidP="00483741">
      <w:r>
        <w:br w:type="page"/>
      </w:r>
    </w:p>
    <w:p w14:paraId="3EE2B18C" w14:textId="77777777" w:rsidR="00483741" w:rsidRDefault="00483741" w:rsidP="00483741">
      <w:pPr>
        <w:pStyle w:val="Ttulo2"/>
      </w:pPr>
      <w:r>
        <w:lastRenderedPageBreak/>
        <w:t>Caso de Uso 9: Eliminar evento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2779ABCA" w14:textId="77777777" w:rsidTr="00A9700E">
        <w:tc>
          <w:tcPr>
            <w:tcW w:w="2880" w:type="dxa"/>
          </w:tcPr>
          <w:p w14:paraId="19C2151D" w14:textId="77777777" w:rsidR="00483741" w:rsidRDefault="00483741" w:rsidP="00A9700E">
            <w:r>
              <w:t>Caso de Uso 9</w:t>
            </w:r>
          </w:p>
        </w:tc>
        <w:tc>
          <w:tcPr>
            <w:tcW w:w="5760" w:type="dxa"/>
            <w:gridSpan w:val="2"/>
          </w:tcPr>
          <w:p w14:paraId="45B0B76D" w14:textId="77777777" w:rsidR="00483741" w:rsidRDefault="00483741" w:rsidP="00A9700E">
            <w:r>
              <w:t>Eliminar evento</w:t>
            </w:r>
          </w:p>
        </w:tc>
      </w:tr>
      <w:tr w:rsidR="00483741" w14:paraId="1E62B371" w14:textId="77777777" w:rsidTr="00A9700E">
        <w:tc>
          <w:tcPr>
            <w:tcW w:w="2880" w:type="dxa"/>
          </w:tcPr>
          <w:p w14:paraId="01C01A09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41B380D8" w14:textId="77777777" w:rsidR="00483741" w:rsidRDefault="00483741" w:rsidP="00A9700E">
            <w:r>
              <w:t>Administrador</w:t>
            </w:r>
          </w:p>
        </w:tc>
      </w:tr>
      <w:tr w:rsidR="00483741" w14:paraId="13462C66" w14:textId="77777777" w:rsidTr="00A9700E">
        <w:tc>
          <w:tcPr>
            <w:tcW w:w="2880" w:type="dxa"/>
          </w:tcPr>
          <w:p w14:paraId="4B8ABFC8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24EC2B4F" w14:textId="77777777" w:rsidR="00483741" w:rsidRDefault="00483741" w:rsidP="00A9700E">
            <w:r>
              <w:t>El sistema permite eliminar evento dentro de la plataforma.</w:t>
            </w:r>
          </w:p>
        </w:tc>
      </w:tr>
      <w:tr w:rsidR="00483741" w14:paraId="209FAA33" w14:textId="77777777" w:rsidTr="00A9700E">
        <w:tc>
          <w:tcPr>
            <w:tcW w:w="2880" w:type="dxa"/>
          </w:tcPr>
          <w:p w14:paraId="06220F76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63B7E381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7C887CCA" w14:textId="77777777" w:rsidTr="00A9700E">
        <w:tc>
          <w:tcPr>
            <w:tcW w:w="2880" w:type="dxa"/>
          </w:tcPr>
          <w:p w14:paraId="2851344E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4E505CA4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7BFEE447" w14:textId="77777777" w:rsidR="00483741" w:rsidRDefault="00483741" w:rsidP="00A9700E">
            <w:r>
              <w:t>Acción</w:t>
            </w:r>
          </w:p>
        </w:tc>
      </w:tr>
      <w:tr w:rsidR="00483741" w14:paraId="352E70BE" w14:textId="77777777" w:rsidTr="00A9700E">
        <w:tc>
          <w:tcPr>
            <w:tcW w:w="2880" w:type="dxa"/>
          </w:tcPr>
          <w:p w14:paraId="1B283B1C" w14:textId="77777777" w:rsidR="00483741" w:rsidRDefault="00483741" w:rsidP="00A9700E"/>
        </w:tc>
        <w:tc>
          <w:tcPr>
            <w:tcW w:w="2880" w:type="dxa"/>
          </w:tcPr>
          <w:p w14:paraId="71706009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7F212251" w14:textId="77777777" w:rsidR="00483741" w:rsidRDefault="00483741" w:rsidP="00A9700E">
            <w:r>
              <w:t>Accede al módulo correspondiente.</w:t>
            </w:r>
          </w:p>
        </w:tc>
      </w:tr>
      <w:tr w:rsidR="00483741" w14:paraId="6BB042DF" w14:textId="77777777" w:rsidTr="00A9700E">
        <w:tc>
          <w:tcPr>
            <w:tcW w:w="2880" w:type="dxa"/>
          </w:tcPr>
          <w:p w14:paraId="51A7F17A" w14:textId="77777777" w:rsidR="00483741" w:rsidRDefault="00483741" w:rsidP="00A9700E"/>
        </w:tc>
        <w:tc>
          <w:tcPr>
            <w:tcW w:w="2880" w:type="dxa"/>
          </w:tcPr>
          <w:p w14:paraId="32E7C7F6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00EEFEC4" w14:textId="77777777" w:rsidR="00483741" w:rsidRDefault="00483741" w:rsidP="00A9700E">
            <w:r>
              <w:t>Selecciona la opción de eliminar evento.</w:t>
            </w:r>
          </w:p>
        </w:tc>
      </w:tr>
      <w:tr w:rsidR="00483741" w14:paraId="7788036D" w14:textId="77777777" w:rsidTr="00A9700E">
        <w:tc>
          <w:tcPr>
            <w:tcW w:w="2880" w:type="dxa"/>
          </w:tcPr>
          <w:p w14:paraId="64026284" w14:textId="77777777" w:rsidR="00483741" w:rsidRDefault="00483741" w:rsidP="00A9700E"/>
        </w:tc>
        <w:tc>
          <w:tcPr>
            <w:tcW w:w="2880" w:type="dxa"/>
          </w:tcPr>
          <w:p w14:paraId="4A8A50EC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374F47F3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09C74E69" w14:textId="77777777" w:rsidTr="00A9700E">
        <w:tc>
          <w:tcPr>
            <w:tcW w:w="2880" w:type="dxa"/>
          </w:tcPr>
          <w:p w14:paraId="37F857BF" w14:textId="77777777" w:rsidR="00483741" w:rsidRDefault="00483741" w:rsidP="00A9700E"/>
        </w:tc>
        <w:tc>
          <w:tcPr>
            <w:tcW w:w="2880" w:type="dxa"/>
          </w:tcPr>
          <w:p w14:paraId="4D4B0AA2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52E3D74C" w14:textId="77777777" w:rsidR="00483741" w:rsidRDefault="00483741" w:rsidP="00A9700E">
            <w:r>
              <w:t>Confirma la acción.</w:t>
            </w:r>
          </w:p>
        </w:tc>
      </w:tr>
      <w:tr w:rsidR="00483741" w14:paraId="5502D2AD" w14:textId="77777777" w:rsidTr="00A9700E">
        <w:tc>
          <w:tcPr>
            <w:tcW w:w="2880" w:type="dxa"/>
          </w:tcPr>
          <w:p w14:paraId="3E17D6C7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339778D2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05E16826" w14:textId="77777777" w:rsidTr="00A9700E">
        <w:tc>
          <w:tcPr>
            <w:tcW w:w="2880" w:type="dxa"/>
          </w:tcPr>
          <w:p w14:paraId="68590E23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3B804602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430A86C7" w14:textId="77777777" w:rsidR="00483741" w:rsidRDefault="00483741" w:rsidP="00A9700E">
            <w:r>
              <w:t>Acción</w:t>
            </w:r>
          </w:p>
        </w:tc>
      </w:tr>
      <w:tr w:rsidR="00483741" w14:paraId="754FE474" w14:textId="77777777" w:rsidTr="00A9700E">
        <w:tc>
          <w:tcPr>
            <w:tcW w:w="2880" w:type="dxa"/>
          </w:tcPr>
          <w:p w14:paraId="336523D7" w14:textId="77777777" w:rsidR="00483741" w:rsidRDefault="00483741" w:rsidP="00A9700E"/>
        </w:tc>
        <w:tc>
          <w:tcPr>
            <w:tcW w:w="2880" w:type="dxa"/>
          </w:tcPr>
          <w:p w14:paraId="4A1CC51F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4CC3242E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72C569E4" w14:textId="77777777" w:rsidTr="00A9700E">
        <w:tc>
          <w:tcPr>
            <w:tcW w:w="2880" w:type="dxa"/>
          </w:tcPr>
          <w:p w14:paraId="14FC3DFD" w14:textId="77777777" w:rsidR="00483741" w:rsidRDefault="00483741" w:rsidP="00A9700E"/>
        </w:tc>
        <w:tc>
          <w:tcPr>
            <w:tcW w:w="2880" w:type="dxa"/>
          </w:tcPr>
          <w:p w14:paraId="2BE2D287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37B340B0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6B4644B7" w14:textId="77777777" w:rsidTr="00A9700E">
        <w:tc>
          <w:tcPr>
            <w:tcW w:w="2880" w:type="dxa"/>
          </w:tcPr>
          <w:p w14:paraId="1A7C3462" w14:textId="77777777" w:rsidR="00483741" w:rsidRDefault="00483741" w:rsidP="00A9700E"/>
        </w:tc>
        <w:tc>
          <w:tcPr>
            <w:tcW w:w="2880" w:type="dxa"/>
          </w:tcPr>
          <w:p w14:paraId="29F26473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5304693E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73668CBF" w14:textId="77777777" w:rsidTr="00A9700E">
        <w:tc>
          <w:tcPr>
            <w:tcW w:w="2880" w:type="dxa"/>
          </w:tcPr>
          <w:p w14:paraId="01C70E7B" w14:textId="77777777" w:rsidR="00483741" w:rsidRDefault="00483741" w:rsidP="00A9700E"/>
        </w:tc>
        <w:tc>
          <w:tcPr>
            <w:tcW w:w="2880" w:type="dxa"/>
          </w:tcPr>
          <w:p w14:paraId="4C832AAC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5F08E5D9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40327033" w14:textId="77777777" w:rsidR="00483741" w:rsidRDefault="00483741" w:rsidP="00483741">
      <w:r>
        <w:br w:type="page"/>
      </w:r>
    </w:p>
    <w:p w14:paraId="6A073542" w14:textId="77777777" w:rsidR="00483741" w:rsidRDefault="00483741" w:rsidP="00483741">
      <w:pPr>
        <w:pStyle w:val="Ttulo2"/>
      </w:pPr>
      <w:r>
        <w:lastRenderedPageBreak/>
        <w:t>Caso de Uso 10: Seleccionar sitio destacado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53716617" w14:textId="77777777" w:rsidTr="00A9700E">
        <w:tc>
          <w:tcPr>
            <w:tcW w:w="2880" w:type="dxa"/>
          </w:tcPr>
          <w:p w14:paraId="319311EC" w14:textId="77777777" w:rsidR="00483741" w:rsidRDefault="00483741" w:rsidP="00A9700E">
            <w:r>
              <w:t>Caso de Uso 10</w:t>
            </w:r>
          </w:p>
        </w:tc>
        <w:tc>
          <w:tcPr>
            <w:tcW w:w="5760" w:type="dxa"/>
            <w:gridSpan w:val="2"/>
          </w:tcPr>
          <w:p w14:paraId="7223689E" w14:textId="77777777" w:rsidR="00483741" w:rsidRDefault="00483741" w:rsidP="00A9700E">
            <w:r>
              <w:t>Seleccionar sitio destacado</w:t>
            </w:r>
          </w:p>
        </w:tc>
      </w:tr>
      <w:tr w:rsidR="00483741" w14:paraId="167DFDA3" w14:textId="77777777" w:rsidTr="00A9700E">
        <w:tc>
          <w:tcPr>
            <w:tcW w:w="2880" w:type="dxa"/>
          </w:tcPr>
          <w:p w14:paraId="40666163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32B2F56C" w14:textId="77777777" w:rsidR="00483741" w:rsidRDefault="00483741" w:rsidP="00A9700E">
            <w:r>
              <w:t>Administrador</w:t>
            </w:r>
          </w:p>
        </w:tc>
      </w:tr>
      <w:tr w:rsidR="00483741" w14:paraId="4CAF4463" w14:textId="77777777" w:rsidTr="00A9700E">
        <w:tc>
          <w:tcPr>
            <w:tcW w:w="2880" w:type="dxa"/>
          </w:tcPr>
          <w:p w14:paraId="7A78220A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6DBED2F0" w14:textId="77777777" w:rsidR="00483741" w:rsidRDefault="00483741" w:rsidP="00A9700E">
            <w:r>
              <w:t>El sistema permite seleccionar sitio destacado dentro de la plataforma.</w:t>
            </w:r>
          </w:p>
        </w:tc>
      </w:tr>
      <w:tr w:rsidR="00483741" w14:paraId="484E94B4" w14:textId="77777777" w:rsidTr="00A9700E">
        <w:tc>
          <w:tcPr>
            <w:tcW w:w="2880" w:type="dxa"/>
          </w:tcPr>
          <w:p w14:paraId="7ADF65E6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675523E2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3247DA6D" w14:textId="77777777" w:rsidTr="00A9700E">
        <w:tc>
          <w:tcPr>
            <w:tcW w:w="2880" w:type="dxa"/>
          </w:tcPr>
          <w:p w14:paraId="09ABA40C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18C10DFE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41429480" w14:textId="77777777" w:rsidR="00483741" w:rsidRDefault="00483741" w:rsidP="00A9700E">
            <w:r>
              <w:t>Acción</w:t>
            </w:r>
          </w:p>
        </w:tc>
      </w:tr>
      <w:tr w:rsidR="00483741" w14:paraId="4CA74C19" w14:textId="77777777" w:rsidTr="00A9700E">
        <w:tc>
          <w:tcPr>
            <w:tcW w:w="2880" w:type="dxa"/>
          </w:tcPr>
          <w:p w14:paraId="09935EF8" w14:textId="77777777" w:rsidR="00483741" w:rsidRDefault="00483741" w:rsidP="00A9700E"/>
        </w:tc>
        <w:tc>
          <w:tcPr>
            <w:tcW w:w="2880" w:type="dxa"/>
          </w:tcPr>
          <w:p w14:paraId="75AEFBA0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54F8176B" w14:textId="77777777" w:rsidR="00483741" w:rsidRDefault="00483741" w:rsidP="00A9700E">
            <w:r>
              <w:t>Accede al módulo correspondiente.</w:t>
            </w:r>
          </w:p>
        </w:tc>
      </w:tr>
      <w:tr w:rsidR="00483741" w14:paraId="19137122" w14:textId="77777777" w:rsidTr="00A9700E">
        <w:tc>
          <w:tcPr>
            <w:tcW w:w="2880" w:type="dxa"/>
          </w:tcPr>
          <w:p w14:paraId="491F27F5" w14:textId="77777777" w:rsidR="00483741" w:rsidRDefault="00483741" w:rsidP="00A9700E"/>
        </w:tc>
        <w:tc>
          <w:tcPr>
            <w:tcW w:w="2880" w:type="dxa"/>
          </w:tcPr>
          <w:p w14:paraId="4B4CC9C7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5BE5C716" w14:textId="77777777" w:rsidR="00483741" w:rsidRDefault="00483741" w:rsidP="00A9700E">
            <w:r>
              <w:t>Selecciona la opción de seleccionar sitio destacado.</w:t>
            </w:r>
          </w:p>
        </w:tc>
      </w:tr>
      <w:tr w:rsidR="00483741" w14:paraId="033C7D13" w14:textId="77777777" w:rsidTr="00A9700E">
        <w:tc>
          <w:tcPr>
            <w:tcW w:w="2880" w:type="dxa"/>
          </w:tcPr>
          <w:p w14:paraId="19E7EC89" w14:textId="77777777" w:rsidR="00483741" w:rsidRDefault="00483741" w:rsidP="00A9700E"/>
        </w:tc>
        <w:tc>
          <w:tcPr>
            <w:tcW w:w="2880" w:type="dxa"/>
          </w:tcPr>
          <w:p w14:paraId="716A0CAC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0C751893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046B81E0" w14:textId="77777777" w:rsidTr="00A9700E">
        <w:tc>
          <w:tcPr>
            <w:tcW w:w="2880" w:type="dxa"/>
          </w:tcPr>
          <w:p w14:paraId="4296E1D2" w14:textId="77777777" w:rsidR="00483741" w:rsidRDefault="00483741" w:rsidP="00A9700E"/>
        </w:tc>
        <w:tc>
          <w:tcPr>
            <w:tcW w:w="2880" w:type="dxa"/>
          </w:tcPr>
          <w:p w14:paraId="31621DAB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1C18F494" w14:textId="77777777" w:rsidR="00483741" w:rsidRDefault="00483741" w:rsidP="00A9700E">
            <w:r>
              <w:t>Confirma la acción.</w:t>
            </w:r>
          </w:p>
        </w:tc>
      </w:tr>
      <w:tr w:rsidR="00483741" w14:paraId="120F2CB1" w14:textId="77777777" w:rsidTr="00A9700E">
        <w:tc>
          <w:tcPr>
            <w:tcW w:w="2880" w:type="dxa"/>
          </w:tcPr>
          <w:p w14:paraId="2B621304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6C805379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4370E7F9" w14:textId="77777777" w:rsidTr="00A9700E">
        <w:tc>
          <w:tcPr>
            <w:tcW w:w="2880" w:type="dxa"/>
          </w:tcPr>
          <w:p w14:paraId="6B322CC8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7EECF47B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636C0E63" w14:textId="77777777" w:rsidR="00483741" w:rsidRDefault="00483741" w:rsidP="00A9700E">
            <w:r>
              <w:t>Acción</w:t>
            </w:r>
          </w:p>
        </w:tc>
      </w:tr>
      <w:tr w:rsidR="00483741" w14:paraId="4E3B4E24" w14:textId="77777777" w:rsidTr="00A9700E">
        <w:tc>
          <w:tcPr>
            <w:tcW w:w="2880" w:type="dxa"/>
          </w:tcPr>
          <w:p w14:paraId="5D800689" w14:textId="77777777" w:rsidR="00483741" w:rsidRDefault="00483741" w:rsidP="00A9700E"/>
        </w:tc>
        <w:tc>
          <w:tcPr>
            <w:tcW w:w="2880" w:type="dxa"/>
          </w:tcPr>
          <w:p w14:paraId="13878FC3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52A2E516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1AF44ECB" w14:textId="77777777" w:rsidTr="00A9700E">
        <w:tc>
          <w:tcPr>
            <w:tcW w:w="2880" w:type="dxa"/>
          </w:tcPr>
          <w:p w14:paraId="54318A0D" w14:textId="77777777" w:rsidR="00483741" w:rsidRDefault="00483741" w:rsidP="00A9700E"/>
        </w:tc>
        <w:tc>
          <w:tcPr>
            <w:tcW w:w="2880" w:type="dxa"/>
          </w:tcPr>
          <w:p w14:paraId="0B89FFCC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4826FE3D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2394F7D6" w14:textId="77777777" w:rsidTr="00A9700E">
        <w:tc>
          <w:tcPr>
            <w:tcW w:w="2880" w:type="dxa"/>
          </w:tcPr>
          <w:p w14:paraId="297F730D" w14:textId="77777777" w:rsidR="00483741" w:rsidRDefault="00483741" w:rsidP="00A9700E"/>
        </w:tc>
        <w:tc>
          <w:tcPr>
            <w:tcW w:w="2880" w:type="dxa"/>
          </w:tcPr>
          <w:p w14:paraId="196D8122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18FFACCD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534ACB50" w14:textId="77777777" w:rsidTr="00A9700E">
        <w:tc>
          <w:tcPr>
            <w:tcW w:w="2880" w:type="dxa"/>
          </w:tcPr>
          <w:p w14:paraId="24F48B89" w14:textId="77777777" w:rsidR="00483741" w:rsidRDefault="00483741" w:rsidP="00A9700E"/>
        </w:tc>
        <w:tc>
          <w:tcPr>
            <w:tcW w:w="2880" w:type="dxa"/>
          </w:tcPr>
          <w:p w14:paraId="5499C27D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29C70656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77668D22" w14:textId="77777777" w:rsidR="00483741" w:rsidRDefault="00483741" w:rsidP="00483741">
      <w:r>
        <w:br w:type="page"/>
      </w:r>
    </w:p>
    <w:p w14:paraId="34413FB9" w14:textId="77777777" w:rsidR="00483741" w:rsidRDefault="00483741" w:rsidP="00483741">
      <w:pPr>
        <w:pStyle w:val="Ttulo2"/>
      </w:pPr>
      <w:r>
        <w:lastRenderedPageBreak/>
        <w:t>Caso de Uso 11: Actualizar recomendaciones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20889D02" w14:textId="77777777" w:rsidTr="00A9700E">
        <w:tc>
          <w:tcPr>
            <w:tcW w:w="2880" w:type="dxa"/>
          </w:tcPr>
          <w:p w14:paraId="4636651D" w14:textId="77777777" w:rsidR="00483741" w:rsidRDefault="00483741" w:rsidP="00A9700E">
            <w:r>
              <w:t>Caso de Uso 11</w:t>
            </w:r>
          </w:p>
        </w:tc>
        <w:tc>
          <w:tcPr>
            <w:tcW w:w="5760" w:type="dxa"/>
            <w:gridSpan w:val="2"/>
          </w:tcPr>
          <w:p w14:paraId="2FD1D943" w14:textId="77777777" w:rsidR="00483741" w:rsidRDefault="00483741" w:rsidP="00A9700E">
            <w:r>
              <w:t>Actualizar recomendaciones</w:t>
            </w:r>
          </w:p>
        </w:tc>
      </w:tr>
      <w:tr w:rsidR="00483741" w14:paraId="3A58FD42" w14:textId="77777777" w:rsidTr="00A9700E">
        <w:tc>
          <w:tcPr>
            <w:tcW w:w="2880" w:type="dxa"/>
          </w:tcPr>
          <w:p w14:paraId="33FC1C03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69CB6119" w14:textId="77777777" w:rsidR="00483741" w:rsidRDefault="00483741" w:rsidP="00A9700E">
            <w:r>
              <w:t>Administrador</w:t>
            </w:r>
          </w:p>
        </w:tc>
      </w:tr>
      <w:tr w:rsidR="00483741" w14:paraId="060E43AB" w14:textId="77777777" w:rsidTr="00A9700E">
        <w:tc>
          <w:tcPr>
            <w:tcW w:w="2880" w:type="dxa"/>
          </w:tcPr>
          <w:p w14:paraId="02F8AC84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18FEE7C6" w14:textId="77777777" w:rsidR="00483741" w:rsidRDefault="00483741" w:rsidP="00A9700E">
            <w:r>
              <w:t>El sistema permite actualizar recomendaciones dentro de la plataforma.</w:t>
            </w:r>
          </w:p>
        </w:tc>
      </w:tr>
      <w:tr w:rsidR="00483741" w14:paraId="67EAB9F7" w14:textId="77777777" w:rsidTr="00A9700E">
        <w:tc>
          <w:tcPr>
            <w:tcW w:w="2880" w:type="dxa"/>
          </w:tcPr>
          <w:p w14:paraId="6C46AC18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6E44FEAA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65000337" w14:textId="77777777" w:rsidTr="00A9700E">
        <w:tc>
          <w:tcPr>
            <w:tcW w:w="2880" w:type="dxa"/>
          </w:tcPr>
          <w:p w14:paraId="32ED1C76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4D69ABA4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69EA8512" w14:textId="77777777" w:rsidR="00483741" w:rsidRDefault="00483741" w:rsidP="00A9700E">
            <w:r>
              <w:t>Acción</w:t>
            </w:r>
          </w:p>
        </w:tc>
      </w:tr>
      <w:tr w:rsidR="00483741" w14:paraId="0F32EB3C" w14:textId="77777777" w:rsidTr="00A9700E">
        <w:tc>
          <w:tcPr>
            <w:tcW w:w="2880" w:type="dxa"/>
          </w:tcPr>
          <w:p w14:paraId="4C88429A" w14:textId="77777777" w:rsidR="00483741" w:rsidRDefault="00483741" w:rsidP="00A9700E"/>
        </w:tc>
        <w:tc>
          <w:tcPr>
            <w:tcW w:w="2880" w:type="dxa"/>
          </w:tcPr>
          <w:p w14:paraId="226FDDD2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389D8CE4" w14:textId="77777777" w:rsidR="00483741" w:rsidRDefault="00483741" w:rsidP="00A9700E">
            <w:r>
              <w:t>Accede al módulo correspondiente.</w:t>
            </w:r>
          </w:p>
        </w:tc>
      </w:tr>
      <w:tr w:rsidR="00483741" w14:paraId="1AB92656" w14:textId="77777777" w:rsidTr="00A9700E">
        <w:tc>
          <w:tcPr>
            <w:tcW w:w="2880" w:type="dxa"/>
          </w:tcPr>
          <w:p w14:paraId="2F771F8F" w14:textId="77777777" w:rsidR="00483741" w:rsidRDefault="00483741" w:rsidP="00A9700E"/>
        </w:tc>
        <w:tc>
          <w:tcPr>
            <w:tcW w:w="2880" w:type="dxa"/>
          </w:tcPr>
          <w:p w14:paraId="080284B9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63AA6387" w14:textId="77777777" w:rsidR="00483741" w:rsidRDefault="00483741" w:rsidP="00A9700E">
            <w:r>
              <w:t>Selecciona la opción de actualizar recomendaciones.</w:t>
            </w:r>
          </w:p>
        </w:tc>
      </w:tr>
      <w:tr w:rsidR="00483741" w14:paraId="2637E977" w14:textId="77777777" w:rsidTr="00A9700E">
        <w:tc>
          <w:tcPr>
            <w:tcW w:w="2880" w:type="dxa"/>
          </w:tcPr>
          <w:p w14:paraId="4C00611F" w14:textId="77777777" w:rsidR="00483741" w:rsidRDefault="00483741" w:rsidP="00A9700E"/>
        </w:tc>
        <w:tc>
          <w:tcPr>
            <w:tcW w:w="2880" w:type="dxa"/>
          </w:tcPr>
          <w:p w14:paraId="459ABEB9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5C939E97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761CCC30" w14:textId="77777777" w:rsidTr="00A9700E">
        <w:tc>
          <w:tcPr>
            <w:tcW w:w="2880" w:type="dxa"/>
          </w:tcPr>
          <w:p w14:paraId="4A042F34" w14:textId="77777777" w:rsidR="00483741" w:rsidRDefault="00483741" w:rsidP="00A9700E"/>
        </w:tc>
        <w:tc>
          <w:tcPr>
            <w:tcW w:w="2880" w:type="dxa"/>
          </w:tcPr>
          <w:p w14:paraId="1D93C7D7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496656CD" w14:textId="77777777" w:rsidR="00483741" w:rsidRDefault="00483741" w:rsidP="00A9700E">
            <w:r>
              <w:t>Confirma la acción.</w:t>
            </w:r>
          </w:p>
        </w:tc>
      </w:tr>
      <w:tr w:rsidR="00483741" w14:paraId="640971E1" w14:textId="77777777" w:rsidTr="00A9700E">
        <w:tc>
          <w:tcPr>
            <w:tcW w:w="2880" w:type="dxa"/>
          </w:tcPr>
          <w:p w14:paraId="49D245D9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22CE6BC7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0E9E101C" w14:textId="77777777" w:rsidTr="00A9700E">
        <w:tc>
          <w:tcPr>
            <w:tcW w:w="2880" w:type="dxa"/>
          </w:tcPr>
          <w:p w14:paraId="5962B49B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3AB77F6B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2C9FEEEF" w14:textId="77777777" w:rsidR="00483741" w:rsidRDefault="00483741" w:rsidP="00A9700E">
            <w:r>
              <w:t>Acción</w:t>
            </w:r>
          </w:p>
        </w:tc>
      </w:tr>
      <w:tr w:rsidR="00483741" w14:paraId="4FF772F0" w14:textId="77777777" w:rsidTr="00A9700E">
        <w:tc>
          <w:tcPr>
            <w:tcW w:w="2880" w:type="dxa"/>
          </w:tcPr>
          <w:p w14:paraId="60DCA802" w14:textId="77777777" w:rsidR="00483741" w:rsidRDefault="00483741" w:rsidP="00A9700E"/>
        </w:tc>
        <w:tc>
          <w:tcPr>
            <w:tcW w:w="2880" w:type="dxa"/>
          </w:tcPr>
          <w:p w14:paraId="0C264A84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3405721C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73F45E04" w14:textId="77777777" w:rsidTr="00A9700E">
        <w:tc>
          <w:tcPr>
            <w:tcW w:w="2880" w:type="dxa"/>
          </w:tcPr>
          <w:p w14:paraId="63014810" w14:textId="77777777" w:rsidR="00483741" w:rsidRDefault="00483741" w:rsidP="00A9700E"/>
        </w:tc>
        <w:tc>
          <w:tcPr>
            <w:tcW w:w="2880" w:type="dxa"/>
          </w:tcPr>
          <w:p w14:paraId="433676B6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1B750959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6FAF2BFD" w14:textId="77777777" w:rsidTr="00A9700E">
        <w:tc>
          <w:tcPr>
            <w:tcW w:w="2880" w:type="dxa"/>
          </w:tcPr>
          <w:p w14:paraId="00C7B29F" w14:textId="77777777" w:rsidR="00483741" w:rsidRDefault="00483741" w:rsidP="00A9700E"/>
        </w:tc>
        <w:tc>
          <w:tcPr>
            <w:tcW w:w="2880" w:type="dxa"/>
          </w:tcPr>
          <w:p w14:paraId="081C3849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3DA7F6AD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588914BE" w14:textId="77777777" w:rsidTr="00A9700E">
        <w:tc>
          <w:tcPr>
            <w:tcW w:w="2880" w:type="dxa"/>
          </w:tcPr>
          <w:p w14:paraId="2E37890A" w14:textId="77777777" w:rsidR="00483741" w:rsidRDefault="00483741" w:rsidP="00A9700E"/>
        </w:tc>
        <w:tc>
          <w:tcPr>
            <w:tcW w:w="2880" w:type="dxa"/>
          </w:tcPr>
          <w:p w14:paraId="23910F7D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0F0BF37F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1DEDB36A" w14:textId="77777777" w:rsidR="00483741" w:rsidRDefault="00483741" w:rsidP="00483741">
      <w:r>
        <w:br w:type="page"/>
      </w:r>
    </w:p>
    <w:p w14:paraId="43089CAF" w14:textId="77777777" w:rsidR="00483741" w:rsidRDefault="00483741" w:rsidP="00483741">
      <w:pPr>
        <w:pStyle w:val="Ttulo2"/>
      </w:pPr>
      <w:r>
        <w:lastRenderedPageBreak/>
        <w:t>Caso de Uso 12: Retirar sitio destacado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067FEBB7" w14:textId="77777777" w:rsidTr="00A9700E">
        <w:tc>
          <w:tcPr>
            <w:tcW w:w="2880" w:type="dxa"/>
          </w:tcPr>
          <w:p w14:paraId="3C6FC1BD" w14:textId="77777777" w:rsidR="00483741" w:rsidRDefault="00483741" w:rsidP="00A9700E">
            <w:r>
              <w:t>Caso de Uso 12</w:t>
            </w:r>
          </w:p>
        </w:tc>
        <w:tc>
          <w:tcPr>
            <w:tcW w:w="5760" w:type="dxa"/>
            <w:gridSpan w:val="2"/>
          </w:tcPr>
          <w:p w14:paraId="2668332C" w14:textId="77777777" w:rsidR="00483741" w:rsidRDefault="00483741" w:rsidP="00A9700E">
            <w:r>
              <w:t>Retirar sitio destacado</w:t>
            </w:r>
          </w:p>
        </w:tc>
      </w:tr>
      <w:tr w:rsidR="00483741" w14:paraId="29D01C63" w14:textId="77777777" w:rsidTr="00A9700E">
        <w:tc>
          <w:tcPr>
            <w:tcW w:w="2880" w:type="dxa"/>
          </w:tcPr>
          <w:p w14:paraId="74827EF4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4D4D4EAD" w14:textId="77777777" w:rsidR="00483741" w:rsidRDefault="00483741" w:rsidP="00A9700E">
            <w:r>
              <w:t>Administrador</w:t>
            </w:r>
          </w:p>
        </w:tc>
      </w:tr>
      <w:tr w:rsidR="00483741" w14:paraId="15860A3B" w14:textId="77777777" w:rsidTr="00A9700E">
        <w:tc>
          <w:tcPr>
            <w:tcW w:w="2880" w:type="dxa"/>
          </w:tcPr>
          <w:p w14:paraId="2FDDDE21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6D9F5B7F" w14:textId="77777777" w:rsidR="00483741" w:rsidRDefault="00483741" w:rsidP="00A9700E">
            <w:r>
              <w:t>El sistema permite retirar sitio destacado dentro de la plataforma.</w:t>
            </w:r>
          </w:p>
        </w:tc>
      </w:tr>
      <w:tr w:rsidR="00483741" w14:paraId="1391D4D1" w14:textId="77777777" w:rsidTr="00A9700E">
        <w:tc>
          <w:tcPr>
            <w:tcW w:w="2880" w:type="dxa"/>
          </w:tcPr>
          <w:p w14:paraId="52432CE9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761EB850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4D390B34" w14:textId="77777777" w:rsidTr="00A9700E">
        <w:tc>
          <w:tcPr>
            <w:tcW w:w="2880" w:type="dxa"/>
          </w:tcPr>
          <w:p w14:paraId="5C9E2439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39E097CB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782C0E99" w14:textId="77777777" w:rsidR="00483741" w:rsidRDefault="00483741" w:rsidP="00A9700E">
            <w:r>
              <w:t>Acción</w:t>
            </w:r>
          </w:p>
        </w:tc>
      </w:tr>
      <w:tr w:rsidR="00483741" w14:paraId="68D22ECE" w14:textId="77777777" w:rsidTr="00A9700E">
        <w:tc>
          <w:tcPr>
            <w:tcW w:w="2880" w:type="dxa"/>
          </w:tcPr>
          <w:p w14:paraId="206F9B0A" w14:textId="77777777" w:rsidR="00483741" w:rsidRDefault="00483741" w:rsidP="00A9700E"/>
        </w:tc>
        <w:tc>
          <w:tcPr>
            <w:tcW w:w="2880" w:type="dxa"/>
          </w:tcPr>
          <w:p w14:paraId="749B9D9B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10FA2E62" w14:textId="77777777" w:rsidR="00483741" w:rsidRDefault="00483741" w:rsidP="00A9700E">
            <w:r>
              <w:t>Accede al módulo correspondiente.</w:t>
            </w:r>
          </w:p>
        </w:tc>
      </w:tr>
      <w:tr w:rsidR="00483741" w14:paraId="4AA5CD09" w14:textId="77777777" w:rsidTr="00A9700E">
        <w:tc>
          <w:tcPr>
            <w:tcW w:w="2880" w:type="dxa"/>
          </w:tcPr>
          <w:p w14:paraId="625A806E" w14:textId="77777777" w:rsidR="00483741" w:rsidRDefault="00483741" w:rsidP="00A9700E"/>
        </w:tc>
        <w:tc>
          <w:tcPr>
            <w:tcW w:w="2880" w:type="dxa"/>
          </w:tcPr>
          <w:p w14:paraId="44FDF5DF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5DCE33CB" w14:textId="77777777" w:rsidR="00483741" w:rsidRDefault="00483741" w:rsidP="00A9700E">
            <w:r>
              <w:t>Selecciona la opción de retirar sitio destacado.</w:t>
            </w:r>
          </w:p>
        </w:tc>
      </w:tr>
      <w:tr w:rsidR="00483741" w14:paraId="5C85BB5F" w14:textId="77777777" w:rsidTr="00A9700E">
        <w:tc>
          <w:tcPr>
            <w:tcW w:w="2880" w:type="dxa"/>
          </w:tcPr>
          <w:p w14:paraId="55B7A763" w14:textId="77777777" w:rsidR="00483741" w:rsidRDefault="00483741" w:rsidP="00A9700E"/>
        </w:tc>
        <w:tc>
          <w:tcPr>
            <w:tcW w:w="2880" w:type="dxa"/>
          </w:tcPr>
          <w:p w14:paraId="019D67FF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0EAB4BC0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246143BB" w14:textId="77777777" w:rsidTr="00A9700E">
        <w:tc>
          <w:tcPr>
            <w:tcW w:w="2880" w:type="dxa"/>
          </w:tcPr>
          <w:p w14:paraId="117220D1" w14:textId="77777777" w:rsidR="00483741" w:rsidRDefault="00483741" w:rsidP="00A9700E"/>
        </w:tc>
        <w:tc>
          <w:tcPr>
            <w:tcW w:w="2880" w:type="dxa"/>
          </w:tcPr>
          <w:p w14:paraId="62619FEE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56415B88" w14:textId="77777777" w:rsidR="00483741" w:rsidRDefault="00483741" w:rsidP="00A9700E">
            <w:r>
              <w:t>Confirma la acción.</w:t>
            </w:r>
          </w:p>
        </w:tc>
      </w:tr>
      <w:tr w:rsidR="00483741" w14:paraId="1512A531" w14:textId="77777777" w:rsidTr="00A9700E">
        <w:tc>
          <w:tcPr>
            <w:tcW w:w="2880" w:type="dxa"/>
          </w:tcPr>
          <w:p w14:paraId="42700FCF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601B5ED9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1000F144" w14:textId="77777777" w:rsidTr="00A9700E">
        <w:tc>
          <w:tcPr>
            <w:tcW w:w="2880" w:type="dxa"/>
          </w:tcPr>
          <w:p w14:paraId="07581408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59053878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38542AF6" w14:textId="77777777" w:rsidR="00483741" w:rsidRDefault="00483741" w:rsidP="00A9700E">
            <w:r>
              <w:t>Acción</w:t>
            </w:r>
          </w:p>
        </w:tc>
      </w:tr>
      <w:tr w:rsidR="00483741" w14:paraId="0FEAE902" w14:textId="77777777" w:rsidTr="00A9700E">
        <w:tc>
          <w:tcPr>
            <w:tcW w:w="2880" w:type="dxa"/>
          </w:tcPr>
          <w:p w14:paraId="0F3485A3" w14:textId="77777777" w:rsidR="00483741" w:rsidRDefault="00483741" w:rsidP="00A9700E"/>
        </w:tc>
        <w:tc>
          <w:tcPr>
            <w:tcW w:w="2880" w:type="dxa"/>
          </w:tcPr>
          <w:p w14:paraId="6CF78013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6DF94C24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59700F20" w14:textId="77777777" w:rsidTr="00A9700E">
        <w:tc>
          <w:tcPr>
            <w:tcW w:w="2880" w:type="dxa"/>
          </w:tcPr>
          <w:p w14:paraId="41F9A2CE" w14:textId="77777777" w:rsidR="00483741" w:rsidRDefault="00483741" w:rsidP="00A9700E"/>
        </w:tc>
        <w:tc>
          <w:tcPr>
            <w:tcW w:w="2880" w:type="dxa"/>
          </w:tcPr>
          <w:p w14:paraId="20E791B4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6ECD6A33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59702922" w14:textId="77777777" w:rsidTr="00A9700E">
        <w:tc>
          <w:tcPr>
            <w:tcW w:w="2880" w:type="dxa"/>
          </w:tcPr>
          <w:p w14:paraId="3B012E58" w14:textId="77777777" w:rsidR="00483741" w:rsidRDefault="00483741" w:rsidP="00A9700E"/>
        </w:tc>
        <w:tc>
          <w:tcPr>
            <w:tcW w:w="2880" w:type="dxa"/>
          </w:tcPr>
          <w:p w14:paraId="375BB924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54DA6561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6FF525B6" w14:textId="77777777" w:rsidTr="00A9700E">
        <w:tc>
          <w:tcPr>
            <w:tcW w:w="2880" w:type="dxa"/>
          </w:tcPr>
          <w:p w14:paraId="3EE6D099" w14:textId="77777777" w:rsidR="00483741" w:rsidRDefault="00483741" w:rsidP="00A9700E"/>
        </w:tc>
        <w:tc>
          <w:tcPr>
            <w:tcW w:w="2880" w:type="dxa"/>
          </w:tcPr>
          <w:p w14:paraId="37DD4FDB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404D48F8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2AB4AC3B" w14:textId="77777777" w:rsidR="00483741" w:rsidRDefault="00483741" w:rsidP="00483741">
      <w:r>
        <w:br w:type="page"/>
      </w:r>
    </w:p>
    <w:p w14:paraId="704029AC" w14:textId="77777777" w:rsidR="00483741" w:rsidRDefault="00483741" w:rsidP="00483741">
      <w:pPr>
        <w:pStyle w:val="Ttulo2"/>
      </w:pPr>
      <w:r>
        <w:lastRenderedPageBreak/>
        <w:t>Caso de Uso 13: Ver reportes pendientes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253583FA" w14:textId="77777777" w:rsidTr="00A9700E">
        <w:tc>
          <w:tcPr>
            <w:tcW w:w="2880" w:type="dxa"/>
          </w:tcPr>
          <w:p w14:paraId="688BAE4F" w14:textId="77777777" w:rsidR="00483741" w:rsidRDefault="00483741" w:rsidP="00A9700E">
            <w:r>
              <w:t>Caso de Uso 13</w:t>
            </w:r>
          </w:p>
        </w:tc>
        <w:tc>
          <w:tcPr>
            <w:tcW w:w="5760" w:type="dxa"/>
            <w:gridSpan w:val="2"/>
          </w:tcPr>
          <w:p w14:paraId="51AAEC3B" w14:textId="77777777" w:rsidR="00483741" w:rsidRDefault="00483741" w:rsidP="00A9700E">
            <w:r>
              <w:t>Ver reportes pendientes</w:t>
            </w:r>
          </w:p>
        </w:tc>
      </w:tr>
      <w:tr w:rsidR="00483741" w14:paraId="0D9BFB69" w14:textId="77777777" w:rsidTr="00A9700E">
        <w:tc>
          <w:tcPr>
            <w:tcW w:w="2880" w:type="dxa"/>
          </w:tcPr>
          <w:p w14:paraId="1114E0EB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69055BB4" w14:textId="77777777" w:rsidR="00483741" w:rsidRDefault="00483741" w:rsidP="00A9700E">
            <w:r>
              <w:t>Administrador</w:t>
            </w:r>
          </w:p>
        </w:tc>
      </w:tr>
      <w:tr w:rsidR="00483741" w14:paraId="71C102E1" w14:textId="77777777" w:rsidTr="00A9700E">
        <w:tc>
          <w:tcPr>
            <w:tcW w:w="2880" w:type="dxa"/>
          </w:tcPr>
          <w:p w14:paraId="340897A7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48AEB776" w14:textId="77777777" w:rsidR="00483741" w:rsidRDefault="00483741" w:rsidP="00A9700E">
            <w:r>
              <w:t>El sistema permite ver reportes pendientes dentro de la plataforma.</w:t>
            </w:r>
          </w:p>
        </w:tc>
      </w:tr>
      <w:tr w:rsidR="00483741" w14:paraId="3FC223C7" w14:textId="77777777" w:rsidTr="00A9700E">
        <w:tc>
          <w:tcPr>
            <w:tcW w:w="2880" w:type="dxa"/>
          </w:tcPr>
          <w:p w14:paraId="149869DA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36218A44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25242B02" w14:textId="77777777" w:rsidTr="00A9700E">
        <w:tc>
          <w:tcPr>
            <w:tcW w:w="2880" w:type="dxa"/>
          </w:tcPr>
          <w:p w14:paraId="15E3514D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4CB2BFCD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00750A98" w14:textId="77777777" w:rsidR="00483741" w:rsidRDefault="00483741" w:rsidP="00A9700E">
            <w:r>
              <w:t>Acción</w:t>
            </w:r>
          </w:p>
        </w:tc>
      </w:tr>
      <w:tr w:rsidR="00483741" w14:paraId="2AD5F7A6" w14:textId="77777777" w:rsidTr="00A9700E">
        <w:tc>
          <w:tcPr>
            <w:tcW w:w="2880" w:type="dxa"/>
          </w:tcPr>
          <w:p w14:paraId="7792B1A2" w14:textId="77777777" w:rsidR="00483741" w:rsidRDefault="00483741" w:rsidP="00A9700E"/>
        </w:tc>
        <w:tc>
          <w:tcPr>
            <w:tcW w:w="2880" w:type="dxa"/>
          </w:tcPr>
          <w:p w14:paraId="51B58B40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3CABEDFE" w14:textId="77777777" w:rsidR="00483741" w:rsidRDefault="00483741" w:rsidP="00A9700E">
            <w:r>
              <w:t>Accede al módulo correspondiente.</w:t>
            </w:r>
          </w:p>
        </w:tc>
      </w:tr>
      <w:tr w:rsidR="00483741" w14:paraId="684CCCFD" w14:textId="77777777" w:rsidTr="00A9700E">
        <w:tc>
          <w:tcPr>
            <w:tcW w:w="2880" w:type="dxa"/>
          </w:tcPr>
          <w:p w14:paraId="6D8A74FE" w14:textId="77777777" w:rsidR="00483741" w:rsidRDefault="00483741" w:rsidP="00A9700E"/>
        </w:tc>
        <w:tc>
          <w:tcPr>
            <w:tcW w:w="2880" w:type="dxa"/>
          </w:tcPr>
          <w:p w14:paraId="73B71E5E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53150424" w14:textId="77777777" w:rsidR="00483741" w:rsidRDefault="00483741" w:rsidP="00A9700E">
            <w:r>
              <w:t>Selecciona la opción de ver reportes pendientes.</w:t>
            </w:r>
          </w:p>
        </w:tc>
      </w:tr>
      <w:tr w:rsidR="00483741" w14:paraId="0073B1F8" w14:textId="77777777" w:rsidTr="00A9700E">
        <w:tc>
          <w:tcPr>
            <w:tcW w:w="2880" w:type="dxa"/>
          </w:tcPr>
          <w:p w14:paraId="65610609" w14:textId="77777777" w:rsidR="00483741" w:rsidRDefault="00483741" w:rsidP="00A9700E"/>
        </w:tc>
        <w:tc>
          <w:tcPr>
            <w:tcW w:w="2880" w:type="dxa"/>
          </w:tcPr>
          <w:p w14:paraId="56317856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42E258C1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05F67FD2" w14:textId="77777777" w:rsidTr="00A9700E">
        <w:tc>
          <w:tcPr>
            <w:tcW w:w="2880" w:type="dxa"/>
          </w:tcPr>
          <w:p w14:paraId="717F2000" w14:textId="77777777" w:rsidR="00483741" w:rsidRDefault="00483741" w:rsidP="00A9700E"/>
        </w:tc>
        <w:tc>
          <w:tcPr>
            <w:tcW w:w="2880" w:type="dxa"/>
          </w:tcPr>
          <w:p w14:paraId="34FBA6F3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35407C8A" w14:textId="77777777" w:rsidR="00483741" w:rsidRDefault="00483741" w:rsidP="00A9700E">
            <w:r>
              <w:t>Confirma la acción.</w:t>
            </w:r>
          </w:p>
        </w:tc>
      </w:tr>
      <w:tr w:rsidR="00483741" w14:paraId="42A360EB" w14:textId="77777777" w:rsidTr="00A9700E">
        <w:tc>
          <w:tcPr>
            <w:tcW w:w="2880" w:type="dxa"/>
          </w:tcPr>
          <w:p w14:paraId="5C924BEB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73774BC9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7027C3B8" w14:textId="77777777" w:rsidTr="00A9700E">
        <w:tc>
          <w:tcPr>
            <w:tcW w:w="2880" w:type="dxa"/>
          </w:tcPr>
          <w:p w14:paraId="10C9FDCD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301A6090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7EF74BE6" w14:textId="77777777" w:rsidR="00483741" w:rsidRDefault="00483741" w:rsidP="00A9700E">
            <w:r>
              <w:t>Acción</w:t>
            </w:r>
          </w:p>
        </w:tc>
      </w:tr>
      <w:tr w:rsidR="00483741" w14:paraId="7D8085CE" w14:textId="77777777" w:rsidTr="00A9700E">
        <w:tc>
          <w:tcPr>
            <w:tcW w:w="2880" w:type="dxa"/>
          </w:tcPr>
          <w:p w14:paraId="408C4BC6" w14:textId="77777777" w:rsidR="00483741" w:rsidRDefault="00483741" w:rsidP="00A9700E"/>
        </w:tc>
        <w:tc>
          <w:tcPr>
            <w:tcW w:w="2880" w:type="dxa"/>
          </w:tcPr>
          <w:p w14:paraId="6143D45A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02367058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1F3DD5F0" w14:textId="77777777" w:rsidTr="00A9700E">
        <w:tc>
          <w:tcPr>
            <w:tcW w:w="2880" w:type="dxa"/>
          </w:tcPr>
          <w:p w14:paraId="469A25A0" w14:textId="77777777" w:rsidR="00483741" w:rsidRDefault="00483741" w:rsidP="00A9700E"/>
        </w:tc>
        <w:tc>
          <w:tcPr>
            <w:tcW w:w="2880" w:type="dxa"/>
          </w:tcPr>
          <w:p w14:paraId="22A24A5C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470B8017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2BDD7F7D" w14:textId="77777777" w:rsidTr="00A9700E">
        <w:tc>
          <w:tcPr>
            <w:tcW w:w="2880" w:type="dxa"/>
          </w:tcPr>
          <w:p w14:paraId="22451B07" w14:textId="77777777" w:rsidR="00483741" w:rsidRDefault="00483741" w:rsidP="00A9700E"/>
        </w:tc>
        <w:tc>
          <w:tcPr>
            <w:tcW w:w="2880" w:type="dxa"/>
          </w:tcPr>
          <w:p w14:paraId="502A8FEB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0BE002F1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22C3F176" w14:textId="77777777" w:rsidTr="00A9700E">
        <w:tc>
          <w:tcPr>
            <w:tcW w:w="2880" w:type="dxa"/>
          </w:tcPr>
          <w:p w14:paraId="6B70B121" w14:textId="77777777" w:rsidR="00483741" w:rsidRDefault="00483741" w:rsidP="00A9700E"/>
        </w:tc>
        <w:tc>
          <w:tcPr>
            <w:tcW w:w="2880" w:type="dxa"/>
          </w:tcPr>
          <w:p w14:paraId="5D482D35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34FB2B96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5212F8C8" w14:textId="77777777" w:rsidR="00483741" w:rsidRDefault="00483741" w:rsidP="00483741">
      <w:r>
        <w:br w:type="page"/>
      </w:r>
    </w:p>
    <w:p w14:paraId="3CDF0459" w14:textId="77777777" w:rsidR="00483741" w:rsidRDefault="00483741" w:rsidP="00483741">
      <w:pPr>
        <w:pStyle w:val="Ttulo2"/>
      </w:pPr>
      <w:r>
        <w:lastRenderedPageBreak/>
        <w:t>Caso de Uso 14: Aprobar reporte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5A401E09" w14:textId="77777777" w:rsidTr="00A9700E">
        <w:tc>
          <w:tcPr>
            <w:tcW w:w="2880" w:type="dxa"/>
          </w:tcPr>
          <w:p w14:paraId="52B68F31" w14:textId="77777777" w:rsidR="00483741" w:rsidRDefault="00483741" w:rsidP="00A9700E">
            <w:r>
              <w:t>Caso de Uso 14</w:t>
            </w:r>
          </w:p>
        </w:tc>
        <w:tc>
          <w:tcPr>
            <w:tcW w:w="5760" w:type="dxa"/>
            <w:gridSpan w:val="2"/>
          </w:tcPr>
          <w:p w14:paraId="40A021DE" w14:textId="77777777" w:rsidR="00483741" w:rsidRDefault="00483741" w:rsidP="00A9700E">
            <w:r>
              <w:t>Aprobar reporte</w:t>
            </w:r>
          </w:p>
        </w:tc>
      </w:tr>
      <w:tr w:rsidR="00483741" w14:paraId="231113F0" w14:textId="77777777" w:rsidTr="00A9700E">
        <w:tc>
          <w:tcPr>
            <w:tcW w:w="2880" w:type="dxa"/>
          </w:tcPr>
          <w:p w14:paraId="68CD17AF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1F127B4E" w14:textId="77777777" w:rsidR="00483741" w:rsidRDefault="00483741" w:rsidP="00A9700E">
            <w:r>
              <w:t>Administrador</w:t>
            </w:r>
          </w:p>
        </w:tc>
      </w:tr>
      <w:tr w:rsidR="00483741" w14:paraId="4F1DCCB4" w14:textId="77777777" w:rsidTr="00A9700E">
        <w:tc>
          <w:tcPr>
            <w:tcW w:w="2880" w:type="dxa"/>
          </w:tcPr>
          <w:p w14:paraId="6136A54B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0870168D" w14:textId="77777777" w:rsidR="00483741" w:rsidRDefault="00483741" w:rsidP="00A9700E">
            <w:r>
              <w:t>El sistema permite aprobar reporte dentro de la plataforma.</w:t>
            </w:r>
          </w:p>
        </w:tc>
      </w:tr>
      <w:tr w:rsidR="00483741" w14:paraId="340E20E0" w14:textId="77777777" w:rsidTr="00A9700E">
        <w:tc>
          <w:tcPr>
            <w:tcW w:w="2880" w:type="dxa"/>
          </w:tcPr>
          <w:p w14:paraId="4542F90C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35590B2A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1B01A93E" w14:textId="77777777" w:rsidTr="00A9700E">
        <w:tc>
          <w:tcPr>
            <w:tcW w:w="2880" w:type="dxa"/>
          </w:tcPr>
          <w:p w14:paraId="1D100A51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0B689035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4570FF5F" w14:textId="77777777" w:rsidR="00483741" w:rsidRDefault="00483741" w:rsidP="00A9700E">
            <w:r>
              <w:t>Acción</w:t>
            </w:r>
          </w:p>
        </w:tc>
      </w:tr>
      <w:tr w:rsidR="00483741" w14:paraId="157AF6D8" w14:textId="77777777" w:rsidTr="00A9700E">
        <w:tc>
          <w:tcPr>
            <w:tcW w:w="2880" w:type="dxa"/>
          </w:tcPr>
          <w:p w14:paraId="29C67F2D" w14:textId="77777777" w:rsidR="00483741" w:rsidRDefault="00483741" w:rsidP="00A9700E"/>
        </w:tc>
        <w:tc>
          <w:tcPr>
            <w:tcW w:w="2880" w:type="dxa"/>
          </w:tcPr>
          <w:p w14:paraId="3F09980C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6E1ACEC3" w14:textId="77777777" w:rsidR="00483741" w:rsidRDefault="00483741" w:rsidP="00A9700E">
            <w:r>
              <w:t>Accede al módulo correspondiente.</w:t>
            </w:r>
          </w:p>
        </w:tc>
      </w:tr>
      <w:tr w:rsidR="00483741" w14:paraId="3EC9477E" w14:textId="77777777" w:rsidTr="00A9700E">
        <w:tc>
          <w:tcPr>
            <w:tcW w:w="2880" w:type="dxa"/>
          </w:tcPr>
          <w:p w14:paraId="295C7471" w14:textId="77777777" w:rsidR="00483741" w:rsidRDefault="00483741" w:rsidP="00A9700E"/>
        </w:tc>
        <w:tc>
          <w:tcPr>
            <w:tcW w:w="2880" w:type="dxa"/>
          </w:tcPr>
          <w:p w14:paraId="5AEBE0D3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261CED53" w14:textId="77777777" w:rsidR="00483741" w:rsidRDefault="00483741" w:rsidP="00A9700E">
            <w:r>
              <w:t>Selecciona la opción de aprobar reporte.</w:t>
            </w:r>
          </w:p>
        </w:tc>
      </w:tr>
      <w:tr w:rsidR="00483741" w14:paraId="17BD91A5" w14:textId="77777777" w:rsidTr="00A9700E">
        <w:tc>
          <w:tcPr>
            <w:tcW w:w="2880" w:type="dxa"/>
          </w:tcPr>
          <w:p w14:paraId="4AC88B68" w14:textId="77777777" w:rsidR="00483741" w:rsidRDefault="00483741" w:rsidP="00A9700E"/>
        </w:tc>
        <w:tc>
          <w:tcPr>
            <w:tcW w:w="2880" w:type="dxa"/>
          </w:tcPr>
          <w:p w14:paraId="0A98FE6F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2A65A026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1558E65E" w14:textId="77777777" w:rsidTr="00A9700E">
        <w:tc>
          <w:tcPr>
            <w:tcW w:w="2880" w:type="dxa"/>
          </w:tcPr>
          <w:p w14:paraId="5E89377D" w14:textId="77777777" w:rsidR="00483741" w:rsidRDefault="00483741" w:rsidP="00A9700E"/>
        </w:tc>
        <w:tc>
          <w:tcPr>
            <w:tcW w:w="2880" w:type="dxa"/>
          </w:tcPr>
          <w:p w14:paraId="51229A5D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3788C777" w14:textId="77777777" w:rsidR="00483741" w:rsidRDefault="00483741" w:rsidP="00A9700E">
            <w:r>
              <w:t>Confirma la acción.</w:t>
            </w:r>
          </w:p>
        </w:tc>
      </w:tr>
      <w:tr w:rsidR="00483741" w14:paraId="55B7C8A0" w14:textId="77777777" w:rsidTr="00A9700E">
        <w:tc>
          <w:tcPr>
            <w:tcW w:w="2880" w:type="dxa"/>
          </w:tcPr>
          <w:p w14:paraId="0E8A583A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6C6765C3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6099E84F" w14:textId="77777777" w:rsidTr="00A9700E">
        <w:tc>
          <w:tcPr>
            <w:tcW w:w="2880" w:type="dxa"/>
          </w:tcPr>
          <w:p w14:paraId="0698736D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2190D326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4C011545" w14:textId="77777777" w:rsidR="00483741" w:rsidRDefault="00483741" w:rsidP="00A9700E">
            <w:r>
              <w:t>Acción</w:t>
            </w:r>
          </w:p>
        </w:tc>
      </w:tr>
      <w:tr w:rsidR="00483741" w14:paraId="10389070" w14:textId="77777777" w:rsidTr="00A9700E">
        <w:tc>
          <w:tcPr>
            <w:tcW w:w="2880" w:type="dxa"/>
          </w:tcPr>
          <w:p w14:paraId="0B71FC4A" w14:textId="77777777" w:rsidR="00483741" w:rsidRDefault="00483741" w:rsidP="00A9700E"/>
        </w:tc>
        <w:tc>
          <w:tcPr>
            <w:tcW w:w="2880" w:type="dxa"/>
          </w:tcPr>
          <w:p w14:paraId="2EE85157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218541C3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7E0BECE1" w14:textId="77777777" w:rsidTr="00A9700E">
        <w:tc>
          <w:tcPr>
            <w:tcW w:w="2880" w:type="dxa"/>
          </w:tcPr>
          <w:p w14:paraId="6509CDCF" w14:textId="77777777" w:rsidR="00483741" w:rsidRDefault="00483741" w:rsidP="00A9700E"/>
        </w:tc>
        <w:tc>
          <w:tcPr>
            <w:tcW w:w="2880" w:type="dxa"/>
          </w:tcPr>
          <w:p w14:paraId="44297616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05A3F573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5A5E290C" w14:textId="77777777" w:rsidTr="00A9700E">
        <w:tc>
          <w:tcPr>
            <w:tcW w:w="2880" w:type="dxa"/>
          </w:tcPr>
          <w:p w14:paraId="2A8B651B" w14:textId="77777777" w:rsidR="00483741" w:rsidRDefault="00483741" w:rsidP="00A9700E"/>
        </w:tc>
        <w:tc>
          <w:tcPr>
            <w:tcW w:w="2880" w:type="dxa"/>
          </w:tcPr>
          <w:p w14:paraId="40B28FE8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1D477B9E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5E9D108E" w14:textId="77777777" w:rsidTr="00A9700E">
        <w:tc>
          <w:tcPr>
            <w:tcW w:w="2880" w:type="dxa"/>
          </w:tcPr>
          <w:p w14:paraId="6959AA97" w14:textId="77777777" w:rsidR="00483741" w:rsidRDefault="00483741" w:rsidP="00A9700E"/>
        </w:tc>
        <w:tc>
          <w:tcPr>
            <w:tcW w:w="2880" w:type="dxa"/>
          </w:tcPr>
          <w:p w14:paraId="2FF25F03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0033CF1C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4A90F7F2" w14:textId="77777777" w:rsidR="00483741" w:rsidRDefault="00483741" w:rsidP="00483741">
      <w:r>
        <w:br w:type="page"/>
      </w:r>
    </w:p>
    <w:p w14:paraId="3684D768" w14:textId="77777777" w:rsidR="00483741" w:rsidRDefault="00483741" w:rsidP="00483741">
      <w:pPr>
        <w:pStyle w:val="Ttulo2"/>
      </w:pPr>
      <w:r>
        <w:lastRenderedPageBreak/>
        <w:t>Caso de Uso 15: Rechazar reporte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27D19BB9" w14:textId="77777777" w:rsidTr="00A9700E">
        <w:tc>
          <w:tcPr>
            <w:tcW w:w="2880" w:type="dxa"/>
          </w:tcPr>
          <w:p w14:paraId="2148781D" w14:textId="77777777" w:rsidR="00483741" w:rsidRDefault="00483741" w:rsidP="00A9700E">
            <w:r>
              <w:t>Caso de Uso 15</w:t>
            </w:r>
          </w:p>
        </w:tc>
        <w:tc>
          <w:tcPr>
            <w:tcW w:w="5760" w:type="dxa"/>
            <w:gridSpan w:val="2"/>
          </w:tcPr>
          <w:p w14:paraId="7434C760" w14:textId="77777777" w:rsidR="00483741" w:rsidRDefault="00483741" w:rsidP="00A9700E">
            <w:r>
              <w:t>Rechazar reporte</w:t>
            </w:r>
          </w:p>
        </w:tc>
      </w:tr>
      <w:tr w:rsidR="00483741" w14:paraId="0C455419" w14:textId="77777777" w:rsidTr="00A9700E">
        <w:tc>
          <w:tcPr>
            <w:tcW w:w="2880" w:type="dxa"/>
          </w:tcPr>
          <w:p w14:paraId="2F4FC6C6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2289671C" w14:textId="77777777" w:rsidR="00483741" w:rsidRDefault="00483741" w:rsidP="00A9700E">
            <w:r>
              <w:t>Administrador</w:t>
            </w:r>
          </w:p>
        </w:tc>
      </w:tr>
      <w:tr w:rsidR="00483741" w14:paraId="1311E82C" w14:textId="77777777" w:rsidTr="00A9700E">
        <w:tc>
          <w:tcPr>
            <w:tcW w:w="2880" w:type="dxa"/>
          </w:tcPr>
          <w:p w14:paraId="5AB7FC07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5F4C742E" w14:textId="77777777" w:rsidR="00483741" w:rsidRDefault="00483741" w:rsidP="00A9700E">
            <w:r>
              <w:t>El sistema permite rechazar reporte dentro de la plataforma.</w:t>
            </w:r>
          </w:p>
        </w:tc>
      </w:tr>
      <w:tr w:rsidR="00483741" w14:paraId="7C174F8F" w14:textId="77777777" w:rsidTr="00A9700E">
        <w:tc>
          <w:tcPr>
            <w:tcW w:w="2880" w:type="dxa"/>
          </w:tcPr>
          <w:p w14:paraId="3104A332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19F58C62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24F5C2FD" w14:textId="77777777" w:rsidTr="00A9700E">
        <w:tc>
          <w:tcPr>
            <w:tcW w:w="2880" w:type="dxa"/>
          </w:tcPr>
          <w:p w14:paraId="2554177D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2615D7AD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2EFFC358" w14:textId="77777777" w:rsidR="00483741" w:rsidRDefault="00483741" w:rsidP="00A9700E">
            <w:r>
              <w:t>Acción</w:t>
            </w:r>
          </w:p>
        </w:tc>
      </w:tr>
      <w:tr w:rsidR="00483741" w14:paraId="55D562D6" w14:textId="77777777" w:rsidTr="00A9700E">
        <w:tc>
          <w:tcPr>
            <w:tcW w:w="2880" w:type="dxa"/>
          </w:tcPr>
          <w:p w14:paraId="03462A59" w14:textId="77777777" w:rsidR="00483741" w:rsidRDefault="00483741" w:rsidP="00A9700E"/>
        </w:tc>
        <w:tc>
          <w:tcPr>
            <w:tcW w:w="2880" w:type="dxa"/>
          </w:tcPr>
          <w:p w14:paraId="35D341EB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0494A6F3" w14:textId="77777777" w:rsidR="00483741" w:rsidRDefault="00483741" w:rsidP="00A9700E">
            <w:r>
              <w:t>Accede al módulo correspondiente.</w:t>
            </w:r>
          </w:p>
        </w:tc>
      </w:tr>
      <w:tr w:rsidR="00483741" w14:paraId="6DCD9118" w14:textId="77777777" w:rsidTr="00A9700E">
        <w:tc>
          <w:tcPr>
            <w:tcW w:w="2880" w:type="dxa"/>
          </w:tcPr>
          <w:p w14:paraId="763D8C2C" w14:textId="77777777" w:rsidR="00483741" w:rsidRDefault="00483741" w:rsidP="00A9700E"/>
        </w:tc>
        <w:tc>
          <w:tcPr>
            <w:tcW w:w="2880" w:type="dxa"/>
          </w:tcPr>
          <w:p w14:paraId="32376B6C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1320D665" w14:textId="77777777" w:rsidR="00483741" w:rsidRDefault="00483741" w:rsidP="00A9700E">
            <w:r>
              <w:t>Selecciona la opción de rechazar reporte.</w:t>
            </w:r>
          </w:p>
        </w:tc>
      </w:tr>
      <w:tr w:rsidR="00483741" w14:paraId="7D2B958E" w14:textId="77777777" w:rsidTr="00A9700E">
        <w:tc>
          <w:tcPr>
            <w:tcW w:w="2880" w:type="dxa"/>
          </w:tcPr>
          <w:p w14:paraId="02442C99" w14:textId="77777777" w:rsidR="00483741" w:rsidRDefault="00483741" w:rsidP="00A9700E"/>
        </w:tc>
        <w:tc>
          <w:tcPr>
            <w:tcW w:w="2880" w:type="dxa"/>
          </w:tcPr>
          <w:p w14:paraId="0C6FAC32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332DC000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571B183E" w14:textId="77777777" w:rsidTr="00A9700E">
        <w:tc>
          <w:tcPr>
            <w:tcW w:w="2880" w:type="dxa"/>
          </w:tcPr>
          <w:p w14:paraId="0C156A2E" w14:textId="77777777" w:rsidR="00483741" w:rsidRDefault="00483741" w:rsidP="00A9700E"/>
        </w:tc>
        <w:tc>
          <w:tcPr>
            <w:tcW w:w="2880" w:type="dxa"/>
          </w:tcPr>
          <w:p w14:paraId="2C970CB3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39CF0C64" w14:textId="77777777" w:rsidR="00483741" w:rsidRDefault="00483741" w:rsidP="00A9700E">
            <w:r>
              <w:t>Confirma la acción.</w:t>
            </w:r>
          </w:p>
        </w:tc>
      </w:tr>
      <w:tr w:rsidR="00483741" w14:paraId="31336849" w14:textId="77777777" w:rsidTr="00A9700E">
        <w:tc>
          <w:tcPr>
            <w:tcW w:w="2880" w:type="dxa"/>
          </w:tcPr>
          <w:p w14:paraId="457DDA0A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08229178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68F6D88A" w14:textId="77777777" w:rsidTr="00A9700E">
        <w:tc>
          <w:tcPr>
            <w:tcW w:w="2880" w:type="dxa"/>
          </w:tcPr>
          <w:p w14:paraId="1C347B22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24648D30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40892901" w14:textId="77777777" w:rsidR="00483741" w:rsidRDefault="00483741" w:rsidP="00A9700E">
            <w:r>
              <w:t>Acción</w:t>
            </w:r>
          </w:p>
        </w:tc>
      </w:tr>
      <w:tr w:rsidR="00483741" w14:paraId="686F2CCA" w14:textId="77777777" w:rsidTr="00A9700E">
        <w:tc>
          <w:tcPr>
            <w:tcW w:w="2880" w:type="dxa"/>
          </w:tcPr>
          <w:p w14:paraId="60DE036B" w14:textId="77777777" w:rsidR="00483741" w:rsidRDefault="00483741" w:rsidP="00A9700E"/>
        </w:tc>
        <w:tc>
          <w:tcPr>
            <w:tcW w:w="2880" w:type="dxa"/>
          </w:tcPr>
          <w:p w14:paraId="4035FF2E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728B6358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2F0DB6B4" w14:textId="77777777" w:rsidTr="00A9700E">
        <w:tc>
          <w:tcPr>
            <w:tcW w:w="2880" w:type="dxa"/>
          </w:tcPr>
          <w:p w14:paraId="0C162B1C" w14:textId="77777777" w:rsidR="00483741" w:rsidRDefault="00483741" w:rsidP="00A9700E"/>
        </w:tc>
        <w:tc>
          <w:tcPr>
            <w:tcW w:w="2880" w:type="dxa"/>
          </w:tcPr>
          <w:p w14:paraId="49808FF6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641FB272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10A233C8" w14:textId="77777777" w:rsidTr="00A9700E">
        <w:tc>
          <w:tcPr>
            <w:tcW w:w="2880" w:type="dxa"/>
          </w:tcPr>
          <w:p w14:paraId="3C26D176" w14:textId="77777777" w:rsidR="00483741" w:rsidRDefault="00483741" w:rsidP="00A9700E"/>
        </w:tc>
        <w:tc>
          <w:tcPr>
            <w:tcW w:w="2880" w:type="dxa"/>
          </w:tcPr>
          <w:p w14:paraId="383E6CF1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4DE6218E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0C1CC4DA" w14:textId="77777777" w:rsidTr="00A9700E">
        <w:tc>
          <w:tcPr>
            <w:tcW w:w="2880" w:type="dxa"/>
          </w:tcPr>
          <w:p w14:paraId="39A9486A" w14:textId="77777777" w:rsidR="00483741" w:rsidRDefault="00483741" w:rsidP="00A9700E"/>
        </w:tc>
        <w:tc>
          <w:tcPr>
            <w:tcW w:w="2880" w:type="dxa"/>
          </w:tcPr>
          <w:p w14:paraId="2E4BCC4C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2CE94585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46B8A840" w14:textId="77777777" w:rsidR="00483741" w:rsidRDefault="00483741" w:rsidP="00483741">
      <w:r>
        <w:br w:type="page"/>
      </w:r>
    </w:p>
    <w:p w14:paraId="351B7CE9" w14:textId="77777777" w:rsidR="00483741" w:rsidRDefault="00483741" w:rsidP="00483741">
      <w:pPr>
        <w:pStyle w:val="Ttulo2"/>
      </w:pPr>
      <w:r>
        <w:lastRenderedPageBreak/>
        <w:t>Caso de Uso 16: Crear aviso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60798B64" w14:textId="77777777" w:rsidTr="00A9700E">
        <w:tc>
          <w:tcPr>
            <w:tcW w:w="2880" w:type="dxa"/>
          </w:tcPr>
          <w:p w14:paraId="7A93D26E" w14:textId="77777777" w:rsidR="00483741" w:rsidRDefault="00483741" w:rsidP="00A9700E">
            <w:r>
              <w:t>Caso de Uso 16</w:t>
            </w:r>
          </w:p>
        </w:tc>
        <w:tc>
          <w:tcPr>
            <w:tcW w:w="5760" w:type="dxa"/>
            <w:gridSpan w:val="2"/>
          </w:tcPr>
          <w:p w14:paraId="13FCB35C" w14:textId="77777777" w:rsidR="00483741" w:rsidRDefault="00483741" w:rsidP="00A9700E">
            <w:r>
              <w:t>Crear aviso</w:t>
            </w:r>
          </w:p>
        </w:tc>
      </w:tr>
      <w:tr w:rsidR="00483741" w14:paraId="6FF9D35E" w14:textId="77777777" w:rsidTr="00A9700E">
        <w:tc>
          <w:tcPr>
            <w:tcW w:w="2880" w:type="dxa"/>
          </w:tcPr>
          <w:p w14:paraId="31E5534C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45B94787" w14:textId="77777777" w:rsidR="00483741" w:rsidRDefault="00483741" w:rsidP="00A9700E">
            <w:r>
              <w:t>Administrador</w:t>
            </w:r>
          </w:p>
        </w:tc>
      </w:tr>
      <w:tr w:rsidR="00483741" w14:paraId="3577B906" w14:textId="77777777" w:rsidTr="00A9700E">
        <w:tc>
          <w:tcPr>
            <w:tcW w:w="2880" w:type="dxa"/>
          </w:tcPr>
          <w:p w14:paraId="5E2EA85F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3EFE1BA7" w14:textId="77777777" w:rsidR="00483741" w:rsidRDefault="00483741" w:rsidP="00A9700E">
            <w:r>
              <w:t>El sistema permite crear aviso dentro de la plataforma.</w:t>
            </w:r>
          </w:p>
        </w:tc>
      </w:tr>
      <w:tr w:rsidR="00483741" w14:paraId="45A302E4" w14:textId="77777777" w:rsidTr="00A9700E">
        <w:tc>
          <w:tcPr>
            <w:tcW w:w="2880" w:type="dxa"/>
          </w:tcPr>
          <w:p w14:paraId="4D01EF79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5E4CDC0F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7BB17A4D" w14:textId="77777777" w:rsidTr="00A9700E">
        <w:tc>
          <w:tcPr>
            <w:tcW w:w="2880" w:type="dxa"/>
          </w:tcPr>
          <w:p w14:paraId="19B2BDB2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79241979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78F21F8E" w14:textId="77777777" w:rsidR="00483741" w:rsidRDefault="00483741" w:rsidP="00A9700E">
            <w:r>
              <w:t>Acción</w:t>
            </w:r>
          </w:p>
        </w:tc>
      </w:tr>
      <w:tr w:rsidR="00483741" w14:paraId="78B78886" w14:textId="77777777" w:rsidTr="00A9700E">
        <w:tc>
          <w:tcPr>
            <w:tcW w:w="2880" w:type="dxa"/>
          </w:tcPr>
          <w:p w14:paraId="62ADD594" w14:textId="77777777" w:rsidR="00483741" w:rsidRDefault="00483741" w:rsidP="00A9700E"/>
        </w:tc>
        <w:tc>
          <w:tcPr>
            <w:tcW w:w="2880" w:type="dxa"/>
          </w:tcPr>
          <w:p w14:paraId="41E7877A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6A451EB2" w14:textId="77777777" w:rsidR="00483741" w:rsidRDefault="00483741" w:rsidP="00A9700E">
            <w:r>
              <w:t>Accede al módulo correspondiente.</w:t>
            </w:r>
          </w:p>
        </w:tc>
      </w:tr>
      <w:tr w:rsidR="00483741" w14:paraId="12566F06" w14:textId="77777777" w:rsidTr="00A9700E">
        <w:tc>
          <w:tcPr>
            <w:tcW w:w="2880" w:type="dxa"/>
          </w:tcPr>
          <w:p w14:paraId="33FD722B" w14:textId="77777777" w:rsidR="00483741" w:rsidRDefault="00483741" w:rsidP="00A9700E"/>
        </w:tc>
        <w:tc>
          <w:tcPr>
            <w:tcW w:w="2880" w:type="dxa"/>
          </w:tcPr>
          <w:p w14:paraId="1D11AE45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4A574DF4" w14:textId="77777777" w:rsidR="00483741" w:rsidRDefault="00483741" w:rsidP="00A9700E">
            <w:r>
              <w:t>Selecciona la opción de crear aviso.</w:t>
            </w:r>
          </w:p>
        </w:tc>
      </w:tr>
      <w:tr w:rsidR="00483741" w14:paraId="0C839218" w14:textId="77777777" w:rsidTr="00A9700E">
        <w:tc>
          <w:tcPr>
            <w:tcW w:w="2880" w:type="dxa"/>
          </w:tcPr>
          <w:p w14:paraId="18EDE371" w14:textId="77777777" w:rsidR="00483741" w:rsidRDefault="00483741" w:rsidP="00A9700E"/>
        </w:tc>
        <w:tc>
          <w:tcPr>
            <w:tcW w:w="2880" w:type="dxa"/>
          </w:tcPr>
          <w:p w14:paraId="793B2A9B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6DDE843A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0D825897" w14:textId="77777777" w:rsidTr="00A9700E">
        <w:tc>
          <w:tcPr>
            <w:tcW w:w="2880" w:type="dxa"/>
          </w:tcPr>
          <w:p w14:paraId="2E886149" w14:textId="77777777" w:rsidR="00483741" w:rsidRDefault="00483741" w:rsidP="00A9700E"/>
        </w:tc>
        <w:tc>
          <w:tcPr>
            <w:tcW w:w="2880" w:type="dxa"/>
          </w:tcPr>
          <w:p w14:paraId="4108FAB2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10865BF4" w14:textId="77777777" w:rsidR="00483741" w:rsidRDefault="00483741" w:rsidP="00A9700E">
            <w:r>
              <w:t>Confirma la acción.</w:t>
            </w:r>
          </w:p>
        </w:tc>
      </w:tr>
      <w:tr w:rsidR="00483741" w14:paraId="452529FD" w14:textId="77777777" w:rsidTr="00A9700E">
        <w:tc>
          <w:tcPr>
            <w:tcW w:w="2880" w:type="dxa"/>
          </w:tcPr>
          <w:p w14:paraId="5C8D4E21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33FB2773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71BF9040" w14:textId="77777777" w:rsidTr="00A9700E">
        <w:tc>
          <w:tcPr>
            <w:tcW w:w="2880" w:type="dxa"/>
          </w:tcPr>
          <w:p w14:paraId="3DC8A621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559A03F2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10965174" w14:textId="77777777" w:rsidR="00483741" w:rsidRDefault="00483741" w:rsidP="00A9700E">
            <w:r>
              <w:t>Acción</w:t>
            </w:r>
          </w:p>
        </w:tc>
      </w:tr>
      <w:tr w:rsidR="00483741" w14:paraId="3454A100" w14:textId="77777777" w:rsidTr="00A9700E">
        <w:tc>
          <w:tcPr>
            <w:tcW w:w="2880" w:type="dxa"/>
          </w:tcPr>
          <w:p w14:paraId="5D0DE188" w14:textId="77777777" w:rsidR="00483741" w:rsidRDefault="00483741" w:rsidP="00A9700E"/>
        </w:tc>
        <w:tc>
          <w:tcPr>
            <w:tcW w:w="2880" w:type="dxa"/>
          </w:tcPr>
          <w:p w14:paraId="78920907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15713D98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77EC47BC" w14:textId="77777777" w:rsidTr="00A9700E">
        <w:tc>
          <w:tcPr>
            <w:tcW w:w="2880" w:type="dxa"/>
          </w:tcPr>
          <w:p w14:paraId="2DB139FE" w14:textId="77777777" w:rsidR="00483741" w:rsidRDefault="00483741" w:rsidP="00A9700E"/>
        </w:tc>
        <w:tc>
          <w:tcPr>
            <w:tcW w:w="2880" w:type="dxa"/>
          </w:tcPr>
          <w:p w14:paraId="030A9992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48B236C7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2E002ECA" w14:textId="77777777" w:rsidTr="00A9700E">
        <w:tc>
          <w:tcPr>
            <w:tcW w:w="2880" w:type="dxa"/>
          </w:tcPr>
          <w:p w14:paraId="3E88E72A" w14:textId="77777777" w:rsidR="00483741" w:rsidRDefault="00483741" w:rsidP="00A9700E"/>
        </w:tc>
        <w:tc>
          <w:tcPr>
            <w:tcW w:w="2880" w:type="dxa"/>
          </w:tcPr>
          <w:p w14:paraId="25191771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4EA51414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0F4879D4" w14:textId="77777777" w:rsidTr="00A9700E">
        <w:tc>
          <w:tcPr>
            <w:tcW w:w="2880" w:type="dxa"/>
          </w:tcPr>
          <w:p w14:paraId="580FC7F5" w14:textId="77777777" w:rsidR="00483741" w:rsidRDefault="00483741" w:rsidP="00A9700E"/>
        </w:tc>
        <w:tc>
          <w:tcPr>
            <w:tcW w:w="2880" w:type="dxa"/>
          </w:tcPr>
          <w:p w14:paraId="7076F444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1E85D4FC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6A7668EB" w14:textId="77777777" w:rsidR="00483741" w:rsidRDefault="00483741" w:rsidP="00483741">
      <w:r>
        <w:br w:type="page"/>
      </w:r>
    </w:p>
    <w:p w14:paraId="5BA3F455" w14:textId="77777777" w:rsidR="00483741" w:rsidRDefault="00483741" w:rsidP="00483741">
      <w:pPr>
        <w:pStyle w:val="Ttulo2"/>
      </w:pPr>
      <w:r>
        <w:lastRenderedPageBreak/>
        <w:t>Caso de Uso 17: Publicar aviso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5B7E130E" w14:textId="77777777" w:rsidTr="00A9700E">
        <w:tc>
          <w:tcPr>
            <w:tcW w:w="2880" w:type="dxa"/>
          </w:tcPr>
          <w:p w14:paraId="3BE14F79" w14:textId="77777777" w:rsidR="00483741" w:rsidRDefault="00483741" w:rsidP="00A9700E">
            <w:r>
              <w:t>Caso de Uso 17</w:t>
            </w:r>
          </w:p>
        </w:tc>
        <w:tc>
          <w:tcPr>
            <w:tcW w:w="5760" w:type="dxa"/>
            <w:gridSpan w:val="2"/>
          </w:tcPr>
          <w:p w14:paraId="4DB2B2B1" w14:textId="77777777" w:rsidR="00483741" w:rsidRDefault="00483741" w:rsidP="00A9700E">
            <w:r>
              <w:t>Publicar aviso</w:t>
            </w:r>
          </w:p>
        </w:tc>
      </w:tr>
      <w:tr w:rsidR="00483741" w14:paraId="2BB4D66F" w14:textId="77777777" w:rsidTr="00A9700E">
        <w:tc>
          <w:tcPr>
            <w:tcW w:w="2880" w:type="dxa"/>
          </w:tcPr>
          <w:p w14:paraId="0EADE95D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40DE5021" w14:textId="77777777" w:rsidR="00483741" w:rsidRDefault="00483741" w:rsidP="00A9700E">
            <w:r>
              <w:t>Administrador</w:t>
            </w:r>
          </w:p>
        </w:tc>
      </w:tr>
      <w:tr w:rsidR="00483741" w14:paraId="2EB89825" w14:textId="77777777" w:rsidTr="00A9700E">
        <w:tc>
          <w:tcPr>
            <w:tcW w:w="2880" w:type="dxa"/>
          </w:tcPr>
          <w:p w14:paraId="53932F00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507EE233" w14:textId="77777777" w:rsidR="00483741" w:rsidRDefault="00483741" w:rsidP="00A9700E">
            <w:r>
              <w:t>El sistema permite publicar aviso dentro de la plataforma.</w:t>
            </w:r>
          </w:p>
        </w:tc>
      </w:tr>
      <w:tr w:rsidR="00483741" w14:paraId="6A66B4FA" w14:textId="77777777" w:rsidTr="00A9700E">
        <w:tc>
          <w:tcPr>
            <w:tcW w:w="2880" w:type="dxa"/>
          </w:tcPr>
          <w:p w14:paraId="7AB18034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06905703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0F2C6297" w14:textId="77777777" w:rsidTr="00A9700E">
        <w:tc>
          <w:tcPr>
            <w:tcW w:w="2880" w:type="dxa"/>
          </w:tcPr>
          <w:p w14:paraId="0139BF14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1F641718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5DD6A95E" w14:textId="77777777" w:rsidR="00483741" w:rsidRDefault="00483741" w:rsidP="00A9700E">
            <w:r>
              <w:t>Acción</w:t>
            </w:r>
          </w:p>
        </w:tc>
      </w:tr>
      <w:tr w:rsidR="00483741" w14:paraId="248655D4" w14:textId="77777777" w:rsidTr="00A9700E">
        <w:tc>
          <w:tcPr>
            <w:tcW w:w="2880" w:type="dxa"/>
          </w:tcPr>
          <w:p w14:paraId="34CEF826" w14:textId="77777777" w:rsidR="00483741" w:rsidRDefault="00483741" w:rsidP="00A9700E"/>
        </w:tc>
        <w:tc>
          <w:tcPr>
            <w:tcW w:w="2880" w:type="dxa"/>
          </w:tcPr>
          <w:p w14:paraId="0312939D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7AB59E49" w14:textId="77777777" w:rsidR="00483741" w:rsidRDefault="00483741" w:rsidP="00A9700E">
            <w:r>
              <w:t>Accede al módulo correspondiente.</w:t>
            </w:r>
          </w:p>
        </w:tc>
      </w:tr>
      <w:tr w:rsidR="00483741" w14:paraId="2F7FA08E" w14:textId="77777777" w:rsidTr="00A9700E">
        <w:tc>
          <w:tcPr>
            <w:tcW w:w="2880" w:type="dxa"/>
          </w:tcPr>
          <w:p w14:paraId="5097616F" w14:textId="77777777" w:rsidR="00483741" w:rsidRDefault="00483741" w:rsidP="00A9700E"/>
        </w:tc>
        <w:tc>
          <w:tcPr>
            <w:tcW w:w="2880" w:type="dxa"/>
          </w:tcPr>
          <w:p w14:paraId="5A81BABC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3DE5AF37" w14:textId="77777777" w:rsidR="00483741" w:rsidRDefault="00483741" w:rsidP="00A9700E">
            <w:r>
              <w:t>Selecciona la opción de publicar aviso.</w:t>
            </w:r>
          </w:p>
        </w:tc>
      </w:tr>
      <w:tr w:rsidR="00483741" w14:paraId="2C7600AB" w14:textId="77777777" w:rsidTr="00A9700E">
        <w:tc>
          <w:tcPr>
            <w:tcW w:w="2880" w:type="dxa"/>
          </w:tcPr>
          <w:p w14:paraId="4E3F3DAE" w14:textId="77777777" w:rsidR="00483741" w:rsidRDefault="00483741" w:rsidP="00A9700E"/>
        </w:tc>
        <w:tc>
          <w:tcPr>
            <w:tcW w:w="2880" w:type="dxa"/>
          </w:tcPr>
          <w:p w14:paraId="6B2E0ABC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605EB5EC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53623F8F" w14:textId="77777777" w:rsidTr="00A9700E">
        <w:tc>
          <w:tcPr>
            <w:tcW w:w="2880" w:type="dxa"/>
          </w:tcPr>
          <w:p w14:paraId="4604631B" w14:textId="77777777" w:rsidR="00483741" w:rsidRDefault="00483741" w:rsidP="00A9700E"/>
        </w:tc>
        <w:tc>
          <w:tcPr>
            <w:tcW w:w="2880" w:type="dxa"/>
          </w:tcPr>
          <w:p w14:paraId="315AEB7C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0808C460" w14:textId="77777777" w:rsidR="00483741" w:rsidRDefault="00483741" w:rsidP="00A9700E">
            <w:r>
              <w:t>Confirma la acción.</w:t>
            </w:r>
          </w:p>
        </w:tc>
      </w:tr>
      <w:tr w:rsidR="00483741" w14:paraId="666FE23C" w14:textId="77777777" w:rsidTr="00A9700E">
        <w:tc>
          <w:tcPr>
            <w:tcW w:w="2880" w:type="dxa"/>
          </w:tcPr>
          <w:p w14:paraId="7B2D42FD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126FCF49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6AC47F19" w14:textId="77777777" w:rsidTr="00A9700E">
        <w:tc>
          <w:tcPr>
            <w:tcW w:w="2880" w:type="dxa"/>
          </w:tcPr>
          <w:p w14:paraId="6D46F2E8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55E1A9B0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4D37A512" w14:textId="77777777" w:rsidR="00483741" w:rsidRDefault="00483741" w:rsidP="00A9700E">
            <w:r>
              <w:t>Acción</w:t>
            </w:r>
          </w:p>
        </w:tc>
      </w:tr>
      <w:tr w:rsidR="00483741" w14:paraId="548A7544" w14:textId="77777777" w:rsidTr="00A9700E">
        <w:tc>
          <w:tcPr>
            <w:tcW w:w="2880" w:type="dxa"/>
          </w:tcPr>
          <w:p w14:paraId="0F4CE0F0" w14:textId="77777777" w:rsidR="00483741" w:rsidRDefault="00483741" w:rsidP="00A9700E"/>
        </w:tc>
        <w:tc>
          <w:tcPr>
            <w:tcW w:w="2880" w:type="dxa"/>
          </w:tcPr>
          <w:p w14:paraId="135E1E99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1CC88B08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5E8DDBEE" w14:textId="77777777" w:rsidTr="00A9700E">
        <w:tc>
          <w:tcPr>
            <w:tcW w:w="2880" w:type="dxa"/>
          </w:tcPr>
          <w:p w14:paraId="5EC196DB" w14:textId="77777777" w:rsidR="00483741" w:rsidRDefault="00483741" w:rsidP="00A9700E"/>
        </w:tc>
        <w:tc>
          <w:tcPr>
            <w:tcW w:w="2880" w:type="dxa"/>
          </w:tcPr>
          <w:p w14:paraId="43C531A4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7F0E317F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2BEBEB67" w14:textId="77777777" w:rsidTr="00A9700E">
        <w:tc>
          <w:tcPr>
            <w:tcW w:w="2880" w:type="dxa"/>
          </w:tcPr>
          <w:p w14:paraId="033B30FA" w14:textId="77777777" w:rsidR="00483741" w:rsidRDefault="00483741" w:rsidP="00A9700E"/>
        </w:tc>
        <w:tc>
          <w:tcPr>
            <w:tcW w:w="2880" w:type="dxa"/>
          </w:tcPr>
          <w:p w14:paraId="10D28F6F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78D55A08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66AB99C1" w14:textId="77777777" w:rsidTr="00A9700E">
        <w:tc>
          <w:tcPr>
            <w:tcW w:w="2880" w:type="dxa"/>
          </w:tcPr>
          <w:p w14:paraId="14B2AA0F" w14:textId="77777777" w:rsidR="00483741" w:rsidRDefault="00483741" w:rsidP="00A9700E"/>
        </w:tc>
        <w:tc>
          <w:tcPr>
            <w:tcW w:w="2880" w:type="dxa"/>
          </w:tcPr>
          <w:p w14:paraId="2532BA8C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262B5012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60366B6F" w14:textId="77777777" w:rsidR="00483741" w:rsidRDefault="00483741" w:rsidP="00483741">
      <w:r>
        <w:br w:type="page"/>
      </w:r>
    </w:p>
    <w:p w14:paraId="22C477DD" w14:textId="77777777" w:rsidR="00483741" w:rsidRDefault="00483741" w:rsidP="00483741">
      <w:pPr>
        <w:pStyle w:val="Ttulo2"/>
      </w:pPr>
      <w:r>
        <w:lastRenderedPageBreak/>
        <w:t>Caso de Uso 18: Eliminar aviso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7605D114" w14:textId="77777777" w:rsidTr="00A9700E">
        <w:tc>
          <w:tcPr>
            <w:tcW w:w="2880" w:type="dxa"/>
          </w:tcPr>
          <w:p w14:paraId="66371A65" w14:textId="77777777" w:rsidR="00483741" w:rsidRDefault="00483741" w:rsidP="00A9700E">
            <w:r>
              <w:t>Caso de Uso 18</w:t>
            </w:r>
          </w:p>
        </w:tc>
        <w:tc>
          <w:tcPr>
            <w:tcW w:w="5760" w:type="dxa"/>
            <w:gridSpan w:val="2"/>
          </w:tcPr>
          <w:p w14:paraId="6AFC8EF9" w14:textId="77777777" w:rsidR="00483741" w:rsidRDefault="00483741" w:rsidP="00A9700E">
            <w:r>
              <w:t>Eliminar aviso</w:t>
            </w:r>
          </w:p>
        </w:tc>
      </w:tr>
      <w:tr w:rsidR="00483741" w14:paraId="0238D445" w14:textId="77777777" w:rsidTr="00A9700E">
        <w:tc>
          <w:tcPr>
            <w:tcW w:w="2880" w:type="dxa"/>
          </w:tcPr>
          <w:p w14:paraId="5832D863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31A42C00" w14:textId="77777777" w:rsidR="00483741" w:rsidRDefault="00483741" w:rsidP="00A9700E">
            <w:r>
              <w:t>Administrador</w:t>
            </w:r>
          </w:p>
        </w:tc>
      </w:tr>
      <w:tr w:rsidR="00483741" w14:paraId="574BE38B" w14:textId="77777777" w:rsidTr="00A9700E">
        <w:tc>
          <w:tcPr>
            <w:tcW w:w="2880" w:type="dxa"/>
          </w:tcPr>
          <w:p w14:paraId="59340D7E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3CF67DFB" w14:textId="77777777" w:rsidR="00483741" w:rsidRDefault="00483741" w:rsidP="00A9700E">
            <w:r>
              <w:t>El sistema permite eliminar aviso dentro de la plataforma.</w:t>
            </w:r>
          </w:p>
        </w:tc>
      </w:tr>
      <w:tr w:rsidR="00483741" w14:paraId="59A2053F" w14:textId="77777777" w:rsidTr="00A9700E">
        <w:tc>
          <w:tcPr>
            <w:tcW w:w="2880" w:type="dxa"/>
          </w:tcPr>
          <w:p w14:paraId="156531C7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66335072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2E2C2749" w14:textId="77777777" w:rsidTr="00A9700E">
        <w:tc>
          <w:tcPr>
            <w:tcW w:w="2880" w:type="dxa"/>
          </w:tcPr>
          <w:p w14:paraId="37B027F1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7BF90B29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1C2E1018" w14:textId="77777777" w:rsidR="00483741" w:rsidRDefault="00483741" w:rsidP="00A9700E">
            <w:r>
              <w:t>Acción</w:t>
            </w:r>
          </w:p>
        </w:tc>
      </w:tr>
      <w:tr w:rsidR="00483741" w14:paraId="35EED413" w14:textId="77777777" w:rsidTr="00A9700E">
        <w:tc>
          <w:tcPr>
            <w:tcW w:w="2880" w:type="dxa"/>
          </w:tcPr>
          <w:p w14:paraId="6EEBE8B1" w14:textId="77777777" w:rsidR="00483741" w:rsidRDefault="00483741" w:rsidP="00A9700E"/>
        </w:tc>
        <w:tc>
          <w:tcPr>
            <w:tcW w:w="2880" w:type="dxa"/>
          </w:tcPr>
          <w:p w14:paraId="6B4AD1F3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306536AA" w14:textId="77777777" w:rsidR="00483741" w:rsidRDefault="00483741" w:rsidP="00A9700E">
            <w:r>
              <w:t>Accede al módulo correspondiente.</w:t>
            </w:r>
          </w:p>
        </w:tc>
      </w:tr>
      <w:tr w:rsidR="00483741" w14:paraId="6FB0A439" w14:textId="77777777" w:rsidTr="00A9700E">
        <w:tc>
          <w:tcPr>
            <w:tcW w:w="2880" w:type="dxa"/>
          </w:tcPr>
          <w:p w14:paraId="264ABF36" w14:textId="77777777" w:rsidR="00483741" w:rsidRDefault="00483741" w:rsidP="00A9700E"/>
        </w:tc>
        <w:tc>
          <w:tcPr>
            <w:tcW w:w="2880" w:type="dxa"/>
          </w:tcPr>
          <w:p w14:paraId="1C963A15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4A3F0BB3" w14:textId="77777777" w:rsidR="00483741" w:rsidRDefault="00483741" w:rsidP="00A9700E">
            <w:r>
              <w:t>Selecciona la opción de eliminar aviso.</w:t>
            </w:r>
          </w:p>
        </w:tc>
      </w:tr>
      <w:tr w:rsidR="00483741" w14:paraId="7B61214D" w14:textId="77777777" w:rsidTr="00A9700E">
        <w:tc>
          <w:tcPr>
            <w:tcW w:w="2880" w:type="dxa"/>
          </w:tcPr>
          <w:p w14:paraId="66990282" w14:textId="77777777" w:rsidR="00483741" w:rsidRDefault="00483741" w:rsidP="00A9700E"/>
        </w:tc>
        <w:tc>
          <w:tcPr>
            <w:tcW w:w="2880" w:type="dxa"/>
          </w:tcPr>
          <w:p w14:paraId="17023355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4A781241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2A549BAA" w14:textId="77777777" w:rsidTr="00A9700E">
        <w:tc>
          <w:tcPr>
            <w:tcW w:w="2880" w:type="dxa"/>
          </w:tcPr>
          <w:p w14:paraId="58477112" w14:textId="77777777" w:rsidR="00483741" w:rsidRDefault="00483741" w:rsidP="00A9700E"/>
        </w:tc>
        <w:tc>
          <w:tcPr>
            <w:tcW w:w="2880" w:type="dxa"/>
          </w:tcPr>
          <w:p w14:paraId="47C9A12C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1D38E276" w14:textId="77777777" w:rsidR="00483741" w:rsidRDefault="00483741" w:rsidP="00A9700E">
            <w:r>
              <w:t>Confirma la acción.</w:t>
            </w:r>
          </w:p>
        </w:tc>
      </w:tr>
      <w:tr w:rsidR="00483741" w14:paraId="2A1B5E14" w14:textId="77777777" w:rsidTr="00A9700E">
        <w:tc>
          <w:tcPr>
            <w:tcW w:w="2880" w:type="dxa"/>
          </w:tcPr>
          <w:p w14:paraId="0AE49796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7E980C43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3F7442A1" w14:textId="77777777" w:rsidTr="00A9700E">
        <w:tc>
          <w:tcPr>
            <w:tcW w:w="2880" w:type="dxa"/>
          </w:tcPr>
          <w:p w14:paraId="76F4E2EE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2BB2B11C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01414156" w14:textId="77777777" w:rsidR="00483741" w:rsidRDefault="00483741" w:rsidP="00A9700E">
            <w:r>
              <w:t>Acción</w:t>
            </w:r>
          </w:p>
        </w:tc>
      </w:tr>
      <w:tr w:rsidR="00483741" w14:paraId="511E439E" w14:textId="77777777" w:rsidTr="00A9700E">
        <w:tc>
          <w:tcPr>
            <w:tcW w:w="2880" w:type="dxa"/>
          </w:tcPr>
          <w:p w14:paraId="6A2CF1C7" w14:textId="77777777" w:rsidR="00483741" w:rsidRDefault="00483741" w:rsidP="00A9700E"/>
        </w:tc>
        <w:tc>
          <w:tcPr>
            <w:tcW w:w="2880" w:type="dxa"/>
          </w:tcPr>
          <w:p w14:paraId="59445C0C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2E8C22C2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2458048B" w14:textId="77777777" w:rsidTr="00A9700E">
        <w:tc>
          <w:tcPr>
            <w:tcW w:w="2880" w:type="dxa"/>
          </w:tcPr>
          <w:p w14:paraId="1114E7C2" w14:textId="77777777" w:rsidR="00483741" w:rsidRDefault="00483741" w:rsidP="00A9700E"/>
        </w:tc>
        <w:tc>
          <w:tcPr>
            <w:tcW w:w="2880" w:type="dxa"/>
          </w:tcPr>
          <w:p w14:paraId="6A0BAB68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5CBB9BE2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518204A5" w14:textId="77777777" w:rsidTr="00A9700E">
        <w:tc>
          <w:tcPr>
            <w:tcW w:w="2880" w:type="dxa"/>
          </w:tcPr>
          <w:p w14:paraId="5FB3215C" w14:textId="77777777" w:rsidR="00483741" w:rsidRDefault="00483741" w:rsidP="00A9700E"/>
        </w:tc>
        <w:tc>
          <w:tcPr>
            <w:tcW w:w="2880" w:type="dxa"/>
          </w:tcPr>
          <w:p w14:paraId="7613B098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6C6A9FD1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1FBB10AB" w14:textId="77777777" w:rsidTr="00A9700E">
        <w:tc>
          <w:tcPr>
            <w:tcW w:w="2880" w:type="dxa"/>
          </w:tcPr>
          <w:p w14:paraId="03F90131" w14:textId="77777777" w:rsidR="00483741" w:rsidRDefault="00483741" w:rsidP="00A9700E"/>
        </w:tc>
        <w:tc>
          <w:tcPr>
            <w:tcW w:w="2880" w:type="dxa"/>
          </w:tcPr>
          <w:p w14:paraId="02AF60B6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1D1DEA87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667B2F82" w14:textId="77777777" w:rsidR="00483741" w:rsidRDefault="00483741" w:rsidP="00483741">
      <w:r>
        <w:br w:type="page"/>
      </w:r>
    </w:p>
    <w:p w14:paraId="1EDA81B2" w14:textId="77777777" w:rsidR="00483741" w:rsidRDefault="00483741" w:rsidP="00483741">
      <w:pPr>
        <w:pStyle w:val="Ttulo2"/>
      </w:pPr>
      <w:r>
        <w:lastRenderedPageBreak/>
        <w:t>Caso de Uso 19: Revisar comentarios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0BB4B148" w14:textId="77777777" w:rsidTr="00A9700E">
        <w:tc>
          <w:tcPr>
            <w:tcW w:w="2880" w:type="dxa"/>
          </w:tcPr>
          <w:p w14:paraId="3FAE399E" w14:textId="77777777" w:rsidR="00483741" w:rsidRDefault="00483741" w:rsidP="00A9700E">
            <w:r>
              <w:t>Caso de Uso 19</w:t>
            </w:r>
          </w:p>
        </w:tc>
        <w:tc>
          <w:tcPr>
            <w:tcW w:w="5760" w:type="dxa"/>
            <w:gridSpan w:val="2"/>
          </w:tcPr>
          <w:p w14:paraId="19E545D5" w14:textId="77777777" w:rsidR="00483741" w:rsidRDefault="00483741" w:rsidP="00A9700E">
            <w:r>
              <w:t>Revisar comentarios</w:t>
            </w:r>
          </w:p>
        </w:tc>
      </w:tr>
      <w:tr w:rsidR="00483741" w14:paraId="2E42B6BB" w14:textId="77777777" w:rsidTr="00A9700E">
        <w:tc>
          <w:tcPr>
            <w:tcW w:w="2880" w:type="dxa"/>
          </w:tcPr>
          <w:p w14:paraId="2E01D3C6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17262AC0" w14:textId="77777777" w:rsidR="00483741" w:rsidRDefault="00483741" w:rsidP="00A9700E">
            <w:r>
              <w:t>Administrador</w:t>
            </w:r>
          </w:p>
        </w:tc>
      </w:tr>
      <w:tr w:rsidR="00483741" w14:paraId="22AB6792" w14:textId="77777777" w:rsidTr="00A9700E">
        <w:tc>
          <w:tcPr>
            <w:tcW w:w="2880" w:type="dxa"/>
          </w:tcPr>
          <w:p w14:paraId="5068F980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66388DF9" w14:textId="77777777" w:rsidR="00483741" w:rsidRDefault="00483741" w:rsidP="00A9700E">
            <w:r>
              <w:t>El sistema permite revisar comentarios dentro de la plataforma.</w:t>
            </w:r>
          </w:p>
        </w:tc>
      </w:tr>
      <w:tr w:rsidR="00483741" w14:paraId="0CBB67A5" w14:textId="77777777" w:rsidTr="00A9700E">
        <w:tc>
          <w:tcPr>
            <w:tcW w:w="2880" w:type="dxa"/>
          </w:tcPr>
          <w:p w14:paraId="24B104E9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36163350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1E214742" w14:textId="77777777" w:rsidTr="00A9700E">
        <w:tc>
          <w:tcPr>
            <w:tcW w:w="2880" w:type="dxa"/>
          </w:tcPr>
          <w:p w14:paraId="0C83E7C8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3B5F9808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5D584378" w14:textId="77777777" w:rsidR="00483741" w:rsidRDefault="00483741" w:rsidP="00A9700E">
            <w:r>
              <w:t>Acción</w:t>
            </w:r>
          </w:p>
        </w:tc>
      </w:tr>
      <w:tr w:rsidR="00483741" w14:paraId="049A4C4B" w14:textId="77777777" w:rsidTr="00A9700E">
        <w:tc>
          <w:tcPr>
            <w:tcW w:w="2880" w:type="dxa"/>
          </w:tcPr>
          <w:p w14:paraId="7DB781B2" w14:textId="77777777" w:rsidR="00483741" w:rsidRDefault="00483741" w:rsidP="00A9700E"/>
        </w:tc>
        <w:tc>
          <w:tcPr>
            <w:tcW w:w="2880" w:type="dxa"/>
          </w:tcPr>
          <w:p w14:paraId="03F777E3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47BEFA6F" w14:textId="77777777" w:rsidR="00483741" w:rsidRDefault="00483741" w:rsidP="00A9700E">
            <w:r>
              <w:t>Accede al módulo correspondiente.</w:t>
            </w:r>
          </w:p>
        </w:tc>
      </w:tr>
      <w:tr w:rsidR="00483741" w14:paraId="1C4BFCC4" w14:textId="77777777" w:rsidTr="00A9700E">
        <w:tc>
          <w:tcPr>
            <w:tcW w:w="2880" w:type="dxa"/>
          </w:tcPr>
          <w:p w14:paraId="2E6D962A" w14:textId="77777777" w:rsidR="00483741" w:rsidRDefault="00483741" w:rsidP="00A9700E"/>
        </w:tc>
        <w:tc>
          <w:tcPr>
            <w:tcW w:w="2880" w:type="dxa"/>
          </w:tcPr>
          <w:p w14:paraId="3D269696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0C6BBD5B" w14:textId="77777777" w:rsidR="00483741" w:rsidRDefault="00483741" w:rsidP="00A9700E">
            <w:r>
              <w:t>Selecciona la opción de revisar comentarios.</w:t>
            </w:r>
          </w:p>
        </w:tc>
      </w:tr>
      <w:tr w:rsidR="00483741" w14:paraId="6690EBE4" w14:textId="77777777" w:rsidTr="00A9700E">
        <w:tc>
          <w:tcPr>
            <w:tcW w:w="2880" w:type="dxa"/>
          </w:tcPr>
          <w:p w14:paraId="2A2CA13A" w14:textId="77777777" w:rsidR="00483741" w:rsidRDefault="00483741" w:rsidP="00A9700E"/>
        </w:tc>
        <w:tc>
          <w:tcPr>
            <w:tcW w:w="2880" w:type="dxa"/>
          </w:tcPr>
          <w:p w14:paraId="0D32067D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532FA9C6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41A5DB11" w14:textId="77777777" w:rsidTr="00A9700E">
        <w:tc>
          <w:tcPr>
            <w:tcW w:w="2880" w:type="dxa"/>
          </w:tcPr>
          <w:p w14:paraId="60B6774C" w14:textId="77777777" w:rsidR="00483741" w:rsidRDefault="00483741" w:rsidP="00A9700E"/>
        </w:tc>
        <w:tc>
          <w:tcPr>
            <w:tcW w:w="2880" w:type="dxa"/>
          </w:tcPr>
          <w:p w14:paraId="530B86E9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7C436C7C" w14:textId="77777777" w:rsidR="00483741" w:rsidRDefault="00483741" w:rsidP="00A9700E">
            <w:r>
              <w:t>Confirma la acción.</w:t>
            </w:r>
          </w:p>
        </w:tc>
      </w:tr>
      <w:tr w:rsidR="00483741" w14:paraId="2E3E3032" w14:textId="77777777" w:rsidTr="00A9700E">
        <w:tc>
          <w:tcPr>
            <w:tcW w:w="2880" w:type="dxa"/>
          </w:tcPr>
          <w:p w14:paraId="12D1E522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1950078B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274C150B" w14:textId="77777777" w:rsidTr="00A9700E">
        <w:tc>
          <w:tcPr>
            <w:tcW w:w="2880" w:type="dxa"/>
          </w:tcPr>
          <w:p w14:paraId="22CBB9B2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7C9F98BC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11B3518C" w14:textId="77777777" w:rsidR="00483741" w:rsidRDefault="00483741" w:rsidP="00A9700E">
            <w:r>
              <w:t>Acción</w:t>
            </w:r>
          </w:p>
        </w:tc>
      </w:tr>
      <w:tr w:rsidR="00483741" w14:paraId="4D6F8EEA" w14:textId="77777777" w:rsidTr="00A9700E">
        <w:tc>
          <w:tcPr>
            <w:tcW w:w="2880" w:type="dxa"/>
          </w:tcPr>
          <w:p w14:paraId="2CD00EC7" w14:textId="77777777" w:rsidR="00483741" w:rsidRDefault="00483741" w:rsidP="00A9700E"/>
        </w:tc>
        <w:tc>
          <w:tcPr>
            <w:tcW w:w="2880" w:type="dxa"/>
          </w:tcPr>
          <w:p w14:paraId="44D3C295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0ADCA340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48631E7E" w14:textId="77777777" w:rsidTr="00A9700E">
        <w:tc>
          <w:tcPr>
            <w:tcW w:w="2880" w:type="dxa"/>
          </w:tcPr>
          <w:p w14:paraId="4BCA777B" w14:textId="77777777" w:rsidR="00483741" w:rsidRDefault="00483741" w:rsidP="00A9700E"/>
        </w:tc>
        <w:tc>
          <w:tcPr>
            <w:tcW w:w="2880" w:type="dxa"/>
          </w:tcPr>
          <w:p w14:paraId="315686AC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5F7937EB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162846D2" w14:textId="77777777" w:rsidTr="00A9700E">
        <w:tc>
          <w:tcPr>
            <w:tcW w:w="2880" w:type="dxa"/>
          </w:tcPr>
          <w:p w14:paraId="1D95A5BC" w14:textId="77777777" w:rsidR="00483741" w:rsidRDefault="00483741" w:rsidP="00A9700E"/>
        </w:tc>
        <w:tc>
          <w:tcPr>
            <w:tcW w:w="2880" w:type="dxa"/>
          </w:tcPr>
          <w:p w14:paraId="1103EE99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5EE51A21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07F4090F" w14:textId="77777777" w:rsidTr="00A9700E">
        <w:tc>
          <w:tcPr>
            <w:tcW w:w="2880" w:type="dxa"/>
          </w:tcPr>
          <w:p w14:paraId="2231B02C" w14:textId="77777777" w:rsidR="00483741" w:rsidRDefault="00483741" w:rsidP="00A9700E"/>
        </w:tc>
        <w:tc>
          <w:tcPr>
            <w:tcW w:w="2880" w:type="dxa"/>
          </w:tcPr>
          <w:p w14:paraId="67403F34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26C5A913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380C3F0B" w14:textId="77777777" w:rsidR="00483741" w:rsidRDefault="00483741" w:rsidP="00483741">
      <w:r>
        <w:br w:type="page"/>
      </w:r>
    </w:p>
    <w:p w14:paraId="48DB647C" w14:textId="77777777" w:rsidR="00483741" w:rsidRDefault="00483741" w:rsidP="00483741">
      <w:pPr>
        <w:pStyle w:val="Ttulo2"/>
      </w:pPr>
      <w:r>
        <w:lastRenderedPageBreak/>
        <w:t>Caso de Uso 20: Eliminar contenido inapropiado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6E9E3E3D" w14:textId="77777777" w:rsidTr="00A9700E">
        <w:tc>
          <w:tcPr>
            <w:tcW w:w="2880" w:type="dxa"/>
          </w:tcPr>
          <w:p w14:paraId="23AABA92" w14:textId="77777777" w:rsidR="00483741" w:rsidRDefault="00483741" w:rsidP="00A9700E">
            <w:r>
              <w:t>Caso de Uso 20</w:t>
            </w:r>
          </w:p>
        </w:tc>
        <w:tc>
          <w:tcPr>
            <w:tcW w:w="5760" w:type="dxa"/>
            <w:gridSpan w:val="2"/>
          </w:tcPr>
          <w:p w14:paraId="67C43E7D" w14:textId="77777777" w:rsidR="00483741" w:rsidRDefault="00483741" w:rsidP="00A9700E">
            <w:r>
              <w:t>Eliminar contenido inapropiado</w:t>
            </w:r>
          </w:p>
        </w:tc>
      </w:tr>
      <w:tr w:rsidR="00483741" w14:paraId="7E86F269" w14:textId="77777777" w:rsidTr="00A9700E">
        <w:tc>
          <w:tcPr>
            <w:tcW w:w="2880" w:type="dxa"/>
          </w:tcPr>
          <w:p w14:paraId="47C69B87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29495D24" w14:textId="77777777" w:rsidR="00483741" w:rsidRDefault="00483741" w:rsidP="00A9700E">
            <w:r>
              <w:t>Administrador</w:t>
            </w:r>
          </w:p>
        </w:tc>
      </w:tr>
      <w:tr w:rsidR="00483741" w14:paraId="2525F0DE" w14:textId="77777777" w:rsidTr="00A9700E">
        <w:tc>
          <w:tcPr>
            <w:tcW w:w="2880" w:type="dxa"/>
          </w:tcPr>
          <w:p w14:paraId="1A0E9929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3D168CD7" w14:textId="77777777" w:rsidR="00483741" w:rsidRDefault="00483741" w:rsidP="00A9700E">
            <w:r>
              <w:t>El sistema permite eliminar contenido inapropiado dentro de la plataforma.</w:t>
            </w:r>
          </w:p>
        </w:tc>
      </w:tr>
      <w:tr w:rsidR="00483741" w14:paraId="28E6293C" w14:textId="77777777" w:rsidTr="00A9700E">
        <w:tc>
          <w:tcPr>
            <w:tcW w:w="2880" w:type="dxa"/>
          </w:tcPr>
          <w:p w14:paraId="3B96498B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0F902B9F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44DDB842" w14:textId="77777777" w:rsidTr="00A9700E">
        <w:tc>
          <w:tcPr>
            <w:tcW w:w="2880" w:type="dxa"/>
          </w:tcPr>
          <w:p w14:paraId="20C8BEA9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50472765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54BF2AE7" w14:textId="77777777" w:rsidR="00483741" w:rsidRDefault="00483741" w:rsidP="00A9700E">
            <w:r>
              <w:t>Acción</w:t>
            </w:r>
          </w:p>
        </w:tc>
      </w:tr>
      <w:tr w:rsidR="00483741" w14:paraId="53C530B3" w14:textId="77777777" w:rsidTr="00A9700E">
        <w:tc>
          <w:tcPr>
            <w:tcW w:w="2880" w:type="dxa"/>
          </w:tcPr>
          <w:p w14:paraId="08F29BBD" w14:textId="77777777" w:rsidR="00483741" w:rsidRDefault="00483741" w:rsidP="00A9700E"/>
        </w:tc>
        <w:tc>
          <w:tcPr>
            <w:tcW w:w="2880" w:type="dxa"/>
          </w:tcPr>
          <w:p w14:paraId="5E4D5A61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58912855" w14:textId="77777777" w:rsidR="00483741" w:rsidRDefault="00483741" w:rsidP="00A9700E">
            <w:r>
              <w:t>Accede al módulo correspondiente.</w:t>
            </w:r>
          </w:p>
        </w:tc>
      </w:tr>
      <w:tr w:rsidR="00483741" w14:paraId="7D685379" w14:textId="77777777" w:rsidTr="00A9700E">
        <w:tc>
          <w:tcPr>
            <w:tcW w:w="2880" w:type="dxa"/>
          </w:tcPr>
          <w:p w14:paraId="4EEA2B7A" w14:textId="77777777" w:rsidR="00483741" w:rsidRDefault="00483741" w:rsidP="00A9700E"/>
        </w:tc>
        <w:tc>
          <w:tcPr>
            <w:tcW w:w="2880" w:type="dxa"/>
          </w:tcPr>
          <w:p w14:paraId="0892C91B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0239C5DD" w14:textId="77777777" w:rsidR="00483741" w:rsidRDefault="00483741" w:rsidP="00A9700E">
            <w:r>
              <w:t>Selecciona la opción de eliminar contenido inapropiado.</w:t>
            </w:r>
          </w:p>
        </w:tc>
      </w:tr>
      <w:tr w:rsidR="00483741" w14:paraId="68B52BF2" w14:textId="77777777" w:rsidTr="00A9700E">
        <w:tc>
          <w:tcPr>
            <w:tcW w:w="2880" w:type="dxa"/>
          </w:tcPr>
          <w:p w14:paraId="26573EE6" w14:textId="77777777" w:rsidR="00483741" w:rsidRDefault="00483741" w:rsidP="00A9700E"/>
        </w:tc>
        <w:tc>
          <w:tcPr>
            <w:tcW w:w="2880" w:type="dxa"/>
          </w:tcPr>
          <w:p w14:paraId="7C14C45C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43BDF036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7DC079E0" w14:textId="77777777" w:rsidTr="00A9700E">
        <w:tc>
          <w:tcPr>
            <w:tcW w:w="2880" w:type="dxa"/>
          </w:tcPr>
          <w:p w14:paraId="0963C513" w14:textId="77777777" w:rsidR="00483741" w:rsidRDefault="00483741" w:rsidP="00A9700E"/>
        </w:tc>
        <w:tc>
          <w:tcPr>
            <w:tcW w:w="2880" w:type="dxa"/>
          </w:tcPr>
          <w:p w14:paraId="538C1B6E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41052746" w14:textId="77777777" w:rsidR="00483741" w:rsidRDefault="00483741" w:rsidP="00A9700E">
            <w:r>
              <w:t>Confirma la acción.</w:t>
            </w:r>
          </w:p>
        </w:tc>
      </w:tr>
      <w:tr w:rsidR="00483741" w14:paraId="5A3757FA" w14:textId="77777777" w:rsidTr="00A9700E">
        <w:tc>
          <w:tcPr>
            <w:tcW w:w="2880" w:type="dxa"/>
          </w:tcPr>
          <w:p w14:paraId="5C107139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7DD47271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02F7A6E7" w14:textId="77777777" w:rsidTr="00A9700E">
        <w:tc>
          <w:tcPr>
            <w:tcW w:w="2880" w:type="dxa"/>
          </w:tcPr>
          <w:p w14:paraId="183706A3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12065583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180B4235" w14:textId="77777777" w:rsidR="00483741" w:rsidRDefault="00483741" w:rsidP="00A9700E">
            <w:r>
              <w:t>Acción</w:t>
            </w:r>
          </w:p>
        </w:tc>
      </w:tr>
      <w:tr w:rsidR="00483741" w14:paraId="402B2DC2" w14:textId="77777777" w:rsidTr="00A9700E">
        <w:tc>
          <w:tcPr>
            <w:tcW w:w="2880" w:type="dxa"/>
          </w:tcPr>
          <w:p w14:paraId="71CA8F82" w14:textId="77777777" w:rsidR="00483741" w:rsidRDefault="00483741" w:rsidP="00A9700E"/>
        </w:tc>
        <w:tc>
          <w:tcPr>
            <w:tcW w:w="2880" w:type="dxa"/>
          </w:tcPr>
          <w:p w14:paraId="02F052C9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58A4AA6E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7CD0E56C" w14:textId="77777777" w:rsidTr="00A9700E">
        <w:tc>
          <w:tcPr>
            <w:tcW w:w="2880" w:type="dxa"/>
          </w:tcPr>
          <w:p w14:paraId="53873641" w14:textId="77777777" w:rsidR="00483741" w:rsidRDefault="00483741" w:rsidP="00A9700E"/>
        </w:tc>
        <w:tc>
          <w:tcPr>
            <w:tcW w:w="2880" w:type="dxa"/>
          </w:tcPr>
          <w:p w14:paraId="05394019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005CA274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59706162" w14:textId="77777777" w:rsidTr="00A9700E">
        <w:tc>
          <w:tcPr>
            <w:tcW w:w="2880" w:type="dxa"/>
          </w:tcPr>
          <w:p w14:paraId="74FE63A8" w14:textId="77777777" w:rsidR="00483741" w:rsidRDefault="00483741" w:rsidP="00A9700E"/>
        </w:tc>
        <w:tc>
          <w:tcPr>
            <w:tcW w:w="2880" w:type="dxa"/>
          </w:tcPr>
          <w:p w14:paraId="5E42232F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2A4CA55B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4E2912D9" w14:textId="77777777" w:rsidTr="00A9700E">
        <w:tc>
          <w:tcPr>
            <w:tcW w:w="2880" w:type="dxa"/>
          </w:tcPr>
          <w:p w14:paraId="4754D7D3" w14:textId="77777777" w:rsidR="00483741" w:rsidRDefault="00483741" w:rsidP="00A9700E"/>
        </w:tc>
        <w:tc>
          <w:tcPr>
            <w:tcW w:w="2880" w:type="dxa"/>
          </w:tcPr>
          <w:p w14:paraId="1CE890B9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2104BF3C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18C4F590" w14:textId="77777777" w:rsidR="00483741" w:rsidRDefault="00483741" w:rsidP="00483741">
      <w:r>
        <w:br w:type="page"/>
      </w:r>
    </w:p>
    <w:p w14:paraId="570D49E9" w14:textId="77777777" w:rsidR="00483741" w:rsidRDefault="00483741" w:rsidP="00483741">
      <w:pPr>
        <w:pStyle w:val="Ttulo2"/>
      </w:pPr>
      <w:r>
        <w:lastRenderedPageBreak/>
        <w:t>Caso de Uso 21: Advertir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12442A97" w14:textId="77777777" w:rsidTr="00A9700E">
        <w:tc>
          <w:tcPr>
            <w:tcW w:w="2880" w:type="dxa"/>
          </w:tcPr>
          <w:p w14:paraId="33D95D1E" w14:textId="77777777" w:rsidR="00483741" w:rsidRDefault="00483741" w:rsidP="00A9700E">
            <w:r>
              <w:t>Caso de Uso 21</w:t>
            </w:r>
          </w:p>
        </w:tc>
        <w:tc>
          <w:tcPr>
            <w:tcW w:w="5760" w:type="dxa"/>
            <w:gridSpan w:val="2"/>
          </w:tcPr>
          <w:p w14:paraId="34D609D6" w14:textId="77777777" w:rsidR="00483741" w:rsidRDefault="00483741" w:rsidP="00A9700E">
            <w:r>
              <w:t>Advertir usuario</w:t>
            </w:r>
          </w:p>
        </w:tc>
      </w:tr>
      <w:tr w:rsidR="00483741" w14:paraId="766C8649" w14:textId="77777777" w:rsidTr="00A9700E">
        <w:tc>
          <w:tcPr>
            <w:tcW w:w="2880" w:type="dxa"/>
          </w:tcPr>
          <w:p w14:paraId="5C22A025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37669B9C" w14:textId="77777777" w:rsidR="00483741" w:rsidRDefault="00483741" w:rsidP="00A9700E">
            <w:r>
              <w:t>Administrador</w:t>
            </w:r>
          </w:p>
        </w:tc>
      </w:tr>
      <w:tr w:rsidR="00483741" w14:paraId="5EE4AA4F" w14:textId="77777777" w:rsidTr="00A9700E">
        <w:tc>
          <w:tcPr>
            <w:tcW w:w="2880" w:type="dxa"/>
          </w:tcPr>
          <w:p w14:paraId="3C689DD3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147B7282" w14:textId="77777777" w:rsidR="00483741" w:rsidRDefault="00483741" w:rsidP="00A9700E">
            <w:r>
              <w:t>El sistema permite advertir usuario dentro de la plataforma.</w:t>
            </w:r>
          </w:p>
        </w:tc>
      </w:tr>
      <w:tr w:rsidR="00483741" w14:paraId="1B5A76C5" w14:textId="77777777" w:rsidTr="00A9700E">
        <w:tc>
          <w:tcPr>
            <w:tcW w:w="2880" w:type="dxa"/>
          </w:tcPr>
          <w:p w14:paraId="056684AD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48FC8A82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4336DCF9" w14:textId="77777777" w:rsidTr="00A9700E">
        <w:tc>
          <w:tcPr>
            <w:tcW w:w="2880" w:type="dxa"/>
          </w:tcPr>
          <w:p w14:paraId="788B195D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0B58EEAA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6DC89632" w14:textId="77777777" w:rsidR="00483741" w:rsidRDefault="00483741" w:rsidP="00A9700E">
            <w:r>
              <w:t>Acción</w:t>
            </w:r>
          </w:p>
        </w:tc>
      </w:tr>
      <w:tr w:rsidR="00483741" w14:paraId="5141A9D5" w14:textId="77777777" w:rsidTr="00A9700E">
        <w:tc>
          <w:tcPr>
            <w:tcW w:w="2880" w:type="dxa"/>
          </w:tcPr>
          <w:p w14:paraId="2AC80A02" w14:textId="77777777" w:rsidR="00483741" w:rsidRDefault="00483741" w:rsidP="00A9700E"/>
        </w:tc>
        <w:tc>
          <w:tcPr>
            <w:tcW w:w="2880" w:type="dxa"/>
          </w:tcPr>
          <w:p w14:paraId="5734C87D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1EFC547B" w14:textId="77777777" w:rsidR="00483741" w:rsidRDefault="00483741" w:rsidP="00A9700E">
            <w:r>
              <w:t>Accede al módulo correspondiente.</w:t>
            </w:r>
          </w:p>
        </w:tc>
      </w:tr>
      <w:tr w:rsidR="00483741" w14:paraId="5730AE53" w14:textId="77777777" w:rsidTr="00A9700E">
        <w:tc>
          <w:tcPr>
            <w:tcW w:w="2880" w:type="dxa"/>
          </w:tcPr>
          <w:p w14:paraId="5F1D1E3A" w14:textId="77777777" w:rsidR="00483741" w:rsidRDefault="00483741" w:rsidP="00A9700E"/>
        </w:tc>
        <w:tc>
          <w:tcPr>
            <w:tcW w:w="2880" w:type="dxa"/>
          </w:tcPr>
          <w:p w14:paraId="7B1D8CB4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37ABDC56" w14:textId="77777777" w:rsidR="00483741" w:rsidRDefault="00483741" w:rsidP="00A9700E">
            <w:r>
              <w:t>Selecciona la opción de advertir usuario.</w:t>
            </w:r>
          </w:p>
        </w:tc>
      </w:tr>
      <w:tr w:rsidR="00483741" w14:paraId="5830BB36" w14:textId="77777777" w:rsidTr="00A9700E">
        <w:tc>
          <w:tcPr>
            <w:tcW w:w="2880" w:type="dxa"/>
          </w:tcPr>
          <w:p w14:paraId="019C9341" w14:textId="77777777" w:rsidR="00483741" w:rsidRDefault="00483741" w:rsidP="00A9700E"/>
        </w:tc>
        <w:tc>
          <w:tcPr>
            <w:tcW w:w="2880" w:type="dxa"/>
          </w:tcPr>
          <w:p w14:paraId="6EC9C3B5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4D65DF34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4BC4374E" w14:textId="77777777" w:rsidTr="00A9700E">
        <w:tc>
          <w:tcPr>
            <w:tcW w:w="2880" w:type="dxa"/>
          </w:tcPr>
          <w:p w14:paraId="608AE0FB" w14:textId="77777777" w:rsidR="00483741" w:rsidRDefault="00483741" w:rsidP="00A9700E"/>
        </w:tc>
        <w:tc>
          <w:tcPr>
            <w:tcW w:w="2880" w:type="dxa"/>
          </w:tcPr>
          <w:p w14:paraId="4AE5D945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6ECD0EF8" w14:textId="77777777" w:rsidR="00483741" w:rsidRDefault="00483741" w:rsidP="00A9700E">
            <w:r>
              <w:t>Confirma la acción.</w:t>
            </w:r>
          </w:p>
        </w:tc>
      </w:tr>
      <w:tr w:rsidR="00483741" w14:paraId="1462AEA5" w14:textId="77777777" w:rsidTr="00A9700E">
        <w:tc>
          <w:tcPr>
            <w:tcW w:w="2880" w:type="dxa"/>
          </w:tcPr>
          <w:p w14:paraId="418A84E0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7A186189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41E8E93A" w14:textId="77777777" w:rsidTr="00A9700E">
        <w:tc>
          <w:tcPr>
            <w:tcW w:w="2880" w:type="dxa"/>
          </w:tcPr>
          <w:p w14:paraId="28D2BCBF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379FA5D5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02A9A9EF" w14:textId="77777777" w:rsidR="00483741" w:rsidRDefault="00483741" w:rsidP="00A9700E">
            <w:r>
              <w:t>Acción</w:t>
            </w:r>
          </w:p>
        </w:tc>
      </w:tr>
      <w:tr w:rsidR="00483741" w14:paraId="6548E6A0" w14:textId="77777777" w:rsidTr="00A9700E">
        <w:tc>
          <w:tcPr>
            <w:tcW w:w="2880" w:type="dxa"/>
          </w:tcPr>
          <w:p w14:paraId="1F4820C7" w14:textId="77777777" w:rsidR="00483741" w:rsidRDefault="00483741" w:rsidP="00A9700E"/>
        </w:tc>
        <w:tc>
          <w:tcPr>
            <w:tcW w:w="2880" w:type="dxa"/>
          </w:tcPr>
          <w:p w14:paraId="2D1E4072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7C9B1A32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59F54FAC" w14:textId="77777777" w:rsidTr="00A9700E">
        <w:tc>
          <w:tcPr>
            <w:tcW w:w="2880" w:type="dxa"/>
          </w:tcPr>
          <w:p w14:paraId="38C468B5" w14:textId="77777777" w:rsidR="00483741" w:rsidRDefault="00483741" w:rsidP="00A9700E"/>
        </w:tc>
        <w:tc>
          <w:tcPr>
            <w:tcW w:w="2880" w:type="dxa"/>
          </w:tcPr>
          <w:p w14:paraId="61F1C6C3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13630CF8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0A4A3AC0" w14:textId="77777777" w:rsidTr="00A9700E">
        <w:tc>
          <w:tcPr>
            <w:tcW w:w="2880" w:type="dxa"/>
          </w:tcPr>
          <w:p w14:paraId="32FE6190" w14:textId="77777777" w:rsidR="00483741" w:rsidRDefault="00483741" w:rsidP="00A9700E"/>
        </w:tc>
        <w:tc>
          <w:tcPr>
            <w:tcW w:w="2880" w:type="dxa"/>
          </w:tcPr>
          <w:p w14:paraId="63F19040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4537D745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2EA5F79B" w14:textId="77777777" w:rsidTr="00A9700E">
        <w:tc>
          <w:tcPr>
            <w:tcW w:w="2880" w:type="dxa"/>
          </w:tcPr>
          <w:p w14:paraId="5CBC9291" w14:textId="77777777" w:rsidR="00483741" w:rsidRDefault="00483741" w:rsidP="00A9700E"/>
        </w:tc>
        <w:tc>
          <w:tcPr>
            <w:tcW w:w="2880" w:type="dxa"/>
          </w:tcPr>
          <w:p w14:paraId="494FB511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11E238B3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3018C136" w14:textId="77777777" w:rsidR="00483741" w:rsidRDefault="00483741" w:rsidP="00483741">
      <w:r>
        <w:br w:type="page"/>
      </w:r>
    </w:p>
    <w:p w14:paraId="40B90E88" w14:textId="77777777" w:rsidR="00483741" w:rsidRDefault="00483741" w:rsidP="00483741">
      <w:pPr>
        <w:pStyle w:val="Ttulo2"/>
      </w:pPr>
      <w:r>
        <w:lastRenderedPageBreak/>
        <w:t>Caso de Uso 22: Clasificar contenido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16D13C17" w14:textId="77777777" w:rsidTr="00A9700E">
        <w:tc>
          <w:tcPr>
            <w:tcW w:w="2880" w:type="dxa"/>
          </w:tcPr>
          <w:p w14:paraId="166F500D" w14:textId="77777777" w:rsidR="00483741" w:rsidRDefault="00483741" w:rsidP="00A9700E">
            <w:r>
              <w:t>Caso de Uso 22</w:t>
            </w:r>
          </w:p>
        </w:tc>
        <w:tc>
          <w:tcPr>
            <w:tcW w:w="5760" w:type="dxa"/>
            <w:gridSpan w:val="2"/>
          </w:tcPr>
          <w:p w14:paraId="475EB1A1" w14:textId="77777777" w:rsidR="00483741" w:rsidRDefault="00483741" w:rsidP="00A9700E">
            <w:r>
              <w:t>Clasificar contenido</w:t>
            </w:r>
          </w:p>
        </w:tc>
      </w:tr>
      <w:tr w:rsidR="00483741" w14:paraId="138241E7" w14:textId="77777777" w:rsidTr="00A9700E">
        <w:tc>
          <w:tcPr>
            <w:tcW w:w="2880" w:type="dxa"/>
          </w:tcPr>
          <w:p w14:paraId="73FB0695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0038863B" w14:textId="77777777" w:rsidR="00483741" w:rsidRDefault="00483741" w:rsidP="00A9700E">
            <w:r>
              <w:t>Administrador</w:t>
            </w:r>
          </w:p>
        </w:tc>
      </w:tr>
      <w:tr w:rsidR="00483741" w14:paraId="562627AF" w14:textId="77777777" w:rsidTr="00A9700E">
        <w:tc>
          <w:tcPr>
            <w:tcW w:w="2880" w:type="dxa"/>
          </w:tcPr>
          <w:p w14:paraId="072704CD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7EEFF20F" w14:textId="77777777" w:rsidR="00483741" w:rsidRDefault="00483741" w:rsidP="00A9700E">
            <w:r>
              <w:t>El sistema permite clasificar contenido dentro de la plataforma.</w:t>
            </w:r>
          </w:p>
        </w:tc>
      </w:tr>
      <w:tr w:rsidR="00483741" w14:paraId="2319E504" w14:textId="77777777" w:rsidTr="00A9700E">
        <w:tc>
          <w:tcPr>
            <w:tcW w:w="2880" w:type="dxa"/>
          </w:tcPr>
          <w:p w14:paraId="10CD48C2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2E6CE856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50D5D5E9" w14:textId="77777777" w:rsidTr="00A9700E">
        <w:tc>
          <w:tcPr>
            <w:tcW w:w="2880" w:type="dxa"/>
          </w:tcPr>
          <w:p w14:paraId="33737FA7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70F50228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0260A63B" w14:textId="77777777" w:rsidR="00483741" w:rsidRDefault="00483741" w:rsidP="00A9700E">
            <w:r>
              <w:t>Acción</w:t>
            </w:r>
          </w:p>
        </w:tc>
      </w:tr>
      <w:tr w:rsidR="00483741" w14:paraId="481F7998" w14:textId="77777777" w:rsidTr="00A9700E">
        <w:tc>
          <w:tcPr>
            <w:tcW w:w="2880" w:type="dxa"/>
          </w:tcPr>
          <w:p w14:paraId="367C397E" w14:textId="77777777" w:rsidR="00483741" w:rsidRDefault="00483741" w:rsidP="00A9700E"/>
        </w:tc>
        <w:tc>
          <w:tcPr>
            <w:tcW w:w="2880" w:type="dxa"/>
          </w:tcPr>
          <w:p w14:paraId="56B66C31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2F617057" w14:textId="77777777" w:rsidR="00483741" w:rsidRDefault="00483741" w:rsidP="00A9700E">
            <w:r>
              <w:t>Accede al módulo correspondiente.</w:t>
            </w:r>
          </w:p>
        </w:tc>
      </w:tr>
      <w:tr w:rsidR="00483741" w14:paraId="1EEC4E78" w14:textId="77777777" w:rsidTr="00A9700E">
        <w:tc>
          <w:tcPr>
            <w:tcW w:w="2880" w:type="dxa"/>
          </w:tcPr>
          <w:p w14:paraId="7A889AB3" w14:textId="77777777" w:rsidR="00483741" w:rsidRDefault="00483741" w:rsidP="00A9700E"/>
        </w:tc>
        <w:tc>
          <w:tcPr>
            <w:tcW w:w="2880" w:type="dxa"/>
          </w:tcPr>
          <w:p w14:paraId="65A3C71A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571A16DF" w14:textId="77777777" w:rsidR="00483741" w:rsidRDefault="00483741" w:rsidP="00A9700E">
            <w:r>
              <w:t>Selecciona la opción de clasificar contenido.</w:t>
            </w:r>
          </w:p>
        </w:tc>
      </w:tr>
      <w:tr w:rsidR="00483741" w14:paraId="29BEFEF2" w14:textId="77777777" w:rsidTr="00A9700E">
        <w:tc>
          <w:tcPr>
            <w:tcW w:w="2880" w:type="dxa"/>
          </w:tcPr>
          <w:p w14:paraId="6A8B02D2" w14:textId="77777777" w:rsidR="00483741" w:rsidRDefault="00483741" w:rsidP="00A9700E"/>
        </w:tc>
        <w:tc>
          <w:tcPr>
            <w:tcW w:w="2880" w:type="dxa"/>
          </w:tcPr>
          <w:p w14:paraId="71F81917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55E76949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23B2B98F" w14:textId="77777777" w:rsidTr="00A9700E">
        <w:tc>
          <w:tcPr>
            <w:tcW w:w="2880" w:type="dxa"/>
          </w:tcPr>
          <w:p w14:paraId="1F475332" w14:textId="77777777" w:rsidR="00483741" w:rsidRDefault="00483741" w:rsidP="00A9700E"/>
        </w:tc>
        <w:tc>
          <w:tcPr>
            <w:tcW w:w="2880" w:type="dxa"/>
          </w:tcPr>
          <w:p w14:paraId="0E4F715F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18BCF293" w14:textId="77777777" w:rsidR="00483741" w:rsidRDefault="00483741" w:rsidP="00A9700E">
            <w:r>
              <w:t>Confirma la acción.</w:t>
            </w:r>
          </w:p>
        </w:tc>
      </w:tr>
      <w:tr w:rsidR="00483741" w14:paraId="1933B3F6" w14:textId="77777777" w:rsidTr="00A9700E">
        <w:tc>
          <w:tcPr>
            <w:tcW w:w="2880" w:type="dxa"/>
          </w:tcPr>
          <w:p w14:paraId="1A8579B8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0D9B485C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4EE55161" w14:textId="77777777" w:rsidTr="00A9700E">
        <w:tc>
          <w:tcPr>
            <w:tcW w:w="2880" w:type="dxa"/>
          </w:tcPr>
          <w:p w14:paraId="6F8BA33B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5B01F77B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75801CFF" w14:textId="77777777" w:rsidR="00483741" w:rsidRDefault="00483741" w:rsidP="00A9700E">
            <w:r>
              <w:t>Acción</w:t>
            </w:r>
          </w:p>
        </w:tc>
      </w:tr>
      <w:tr w:rsidR="00483741" w14:paraId="40F31CA8" w14:textId="77777777" w:rsidTr="00A9700E">
        <w:tc>
          <w:tcPr>
            <w:tcW w:w="2880" w:type="dxa"/>
          </w:tcPr>
          <w:p w14:paraId="4E6FE20F" w14:textId="77777777" w:rsidR="00483741" w:rsidRDefault="00483741" w:rsidP="00A9700E"/>
        </w:tc>
        <w:tc>
          <w:tcPr>
            <w:tcW w:w="2880" w:type="dxa"/>
          </w:tcPr>
          <w:p w14:paraId="354041E6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7D2CF655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670488AA" w14:textId="77777777" w:rsidTr="00A9700E">
        <w:tc>
          <w:tcPr>
            <w:tcW w:w="2880" w:type="dxa"/>
          </w:tcPr>
          <w:p w14:paraId="499F2396" w14:textId="77777777" w:rsidR="00483741" w:rsidRDefault="00483741" w:rsidP="00A9700E"/>
        </w:tc>
        <w:tc>
          <w:tcPr>
            <w:tcW w:w="2880" w:type="dxa"/>
          </w:tcPr>
          <w:p w14:paraId="79250110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1BA6BF45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615535C1" w14:textId="77777777" w:rsidTr="00A9700E">
        <w:tc>
          <w:tcPr>
            <w:tcW w:w="2880" w:type="dxa"/>
          </w:tcPr>
          <w:p w14:paraId="33FBD05A" w14:textId="77777777" w:rsidR="00483741" w:rsidRDefault="00483741" w:rsidP="00A9700E"/>
        </w:tc>
        <w:tc>
          <w:tcPr>
            <w:tcW w:w="2880" w:type="dxa"/>
          </w:tcPr>
          <w:p w14:paraId="5E74EA6E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465260B7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51F0E3A8" w14:textId="77777777" w:rsidTr="00A9700E">
        <w:tc>
          <w:tcPr>
            <w:tcW w:w="2880" w:type="dxa"/>
          </w:tcPr>
          <w:p w14:paraId="1CFC0ED2" w14:textId="77777777" w:rsidR="00483741" w:rsidRDefault="00483741" w:rsidP="00A9700E"/>
        </w:tc>
        <w:tc>
          <w:tcPr>
            <w:tcW w:w="2880" w:type="dxa"/>
          </w:tcPr>
          <w:p w14:paraId="0CD162BD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57C594F8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215A7DA6" w14:textId="77777777" w:rsidR="00483741" w:rsidRDefault="00483741" w:rsidP="00483741">
      <w:r>
        <w:br w:type="page"/>
      </w:r>
    </w:p>
    <w:p w14:paraId="27930613" w14:textId="77777777" w:rsidR="00483741" w:rsidRDefault="00483741" w:rsidP="00483741">
      <w:pPr>
        <w:pStyle w:val="Ttulo2"/>
      </w:pPr>
      <w:r>
        <w:lastRenderedPageBreak/>
        <w:t>Caso de Uso 23: Actualizar información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435744A6" w14:textId="77777777" w:rsidTr="00A9700E">
        <w:tc>
          <w:tcPr>
            <w:tcW w:w="2880" w:type="dxa"/>
          </w:tcPr>
          <w:p w14:paraId="4E5CC64B" w14:textId="77777777" w:rsidR="00483741" w:rsidRDefault="00483741" w:rsidP="00A9700E">
            <w:r>
              <w:t>Caso de Uso 23</w:t>
            </w:r>
          </w:p>
        </w:tc>
        <w:tc>
          <w:tcPr>
            <w:tcW w:w="5760" w:type="dxa"/>
            <w:gridSpan w:val="2"/>
          </w:tcPr>
          <w:p w14:paraId="582FF859" w14:textId="77777777" w:rsidR="00483741" w:rsidRDefault="00483741" w:rsidP="00A9700E">
            <w:r>
              <w:t>Actualizar información</w:t>
            </w:r>
          </w:p>
        </w:tc>
      </w:tr>
      <w:tr w:rsidR="00483741" w14:paraId="48854AEE" w14:textId="77777777" w:rsidTr="00A9700E">
        <w:tc>
          <w:tcPr>
            <w:tcW w:w="2880" w:type="dxa"/>
          </w:tcPr>
          <w:p w14:paraId="05F177BD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1B8B4290" w14:textId="77777777" w:rsidR="00483741" w:rsidRDefault="00483741" w:rsidP="00A9700E">
            <w:r>
              <w:t>Administrador</w:t>
            </w:r>
          </w:p>
        </w:tc>
      </w:tr>
      <w:tr w:rsidR="00483741" w14:paraId="20098D49" w14:textId="77777777" w:rsidTr="00A9700E">
        <w:tc>
          <w:tcPr>
            <w:tcW w:w="2880" w:type="dxa"/>
          </w:tcPr>
          <w:p w14:paraId="3C986447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3D4BCD23" w14:textId="77777777" w:rsidR="00483741" w:rsidRDefault="00483741" w:rsidP="00A9700E">
            <w:r>
              <w:t>El sistema permite actualizar información dentro de la plataforma.</w:t>
            </w:r>
          </w:p>
        </w:tc>
      </w:tr>
      <w:tr w:rsidR="00483741" w14:paraId="542027D1" w14:textId="77777777" w:rsidTr="00A9700E">
        <w:tc>
          <w:tcPr>
            <w:tcW w:w="2880" w:type="dxa"/>
          </w:tcPr>
          <w:p w14:paraId="297DEDA2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5F121799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3D294F62" w14:textId="77777777" w:rsidTr="00A9700E">
        <w:tc>
          <w:tcPr>
            <w:tcW w:w="2880" w:type="dxa"/>
          </w:tcPr>
          <w:p w14:paraId="70A45198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6ADB17CC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722CD662" w14:textId="77777777" w:rsidR="00483741" w:rsidRDefault="00483741" w:rsidP="00A9700E">
            <w:r>
              <w:t>Acción</w:t>
            </w:r>
          </w:p>
        </w:tc>
      </w:tr>
      <w:tr w:rsidR="00483741" w14:paraId="2B4B9645" w14:textId="77777777" w:rsidTr="00A9700E">
        <w:tc>
          <w:tcPr>
            <w:tcW w:w="2880" w:type="dxa"/>
          </w:tcPr>
          <w:p w14:paraId="74D73E16" w14:textId="77777777" w:rsidR="00483741" w:rsidRDefault="00483741" w:rsidP="00A9700E"/>
        </w:tc>
        <w:tc>
          <w:tcPr>
            <w:tcW w:w="2880" w:type="dxa"/>
          </w:tcPr>
          <w:p w14:paraId="0075C9E2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41CE8831" w14:textId="77777777" w:rsidR="00483741" w:rsidRDefault="00483741" w:rsidP="00A9700E">
            <w:r>
              <w:t>Accede al módulo correspondiente.</w:t>
            </w:r>
          </w:p>
        </w:tc>
      </w:tr>
      <w:tr w:rsidR="00483741" w14:paraId="18B3CD02" w14:textId="77777777" w:rsidTr="00A9700E">
        <w:tc>
          <w:tcPr>
            <w:tcW w:w="2880" w:type="dxa"/>
          </w:tcPr>
          <w:p w14:paraId="0DD0AB89" w14:textId="77777777" w:rsidR="00483741" w:rsidRDefault="00483741" w:rsidP="00A9700E"/>
        </w:tc>
        <w:tc>
          <w:tcPr>
            <w:tcW w:w="2880" w:type="dxa"/>
          </w:tcPr>
          <w:p w14:paraId="195171C7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64868BF3" w14:textId="77777777" w:rsidR="00483741" w:rsidRDefault="00483741" w:rsidP="00A9700E">
            <w:r>
              <w:t>Selecciona la opción de actualizar información.</w:t>
            </w:r>
          </w:p>
        </w:tc>
      </w:tr>
      <w:tr w:rsidR="00483741" w14:paraId="4C46B8E6" w14:textId="77777777" w:rsidTr="00A9700E">
        <w:tc>
          <w:tcPr>
            <w:tcW w:w="2880" w:type="dxa"/>
          </w:tcPr>
          <w:p w14:paraId="44CC9680" w14:textId="77777777" w:rsidR="00483741" w:rsidRDefault="00483741" w:rsidP="00A9700E"/>
        </w:tc>
        <w:tc>
          <w:tcPr>
            <w:tcW w:w="2880" w:type="dxa"/>
          </w:tcPr>
          <w:p w14:paraId="77B67EFE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2F32D5F4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2B0E479B" w14:textId="77777777" w:rsidTr="00A9700E">
        <w:tc>
          <w:tcPr>
            <w:tcW w:w="2880" w:type="dxa"/>
          </w:tcPr>
          <w:p w14:paraId="50301F6D" w14:textId="77777777" w:rsidR="00483741" w:rsidRDefault="00483741" w:rsidP="00A9700E"/>
        </w:tc>
        <w:tc>
          <w:tcPr>
            <w:tcW w:w="2880" w:type="dxa"/>
          </w:tcPr>
          <w:p w14:paraId="61328A90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6AFA9AB7" w14:textId="77777777" w:rsidR="00483741" w:rsidRDefault="00483741" w:rsidP="00A9700E">
            <w:r>
              <w:t>Confirma la acción.</w:t>
            </w:r>
          </w:p>
        </w:tc>
      </w:tr>
      <w:tr w:rsidR="00483741" w14:paraId="1C20B876" w14:textId="77777777" w:rsidTr="00A9700E">
        <w:tc>
          <w:tcPr>
            <w:tcW w:w="2880" w:type="dxa"/>
          </w:tcPr>
          <w:p w14:paraId="5DDDD927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22E090D3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5C0EA6C0" w14:textId="77777777" w:rsidTr="00A9700E">
        <w:tc>
          <w:tcPr>
            <w:tcW w:w="2880" w:type="dxa"/>
          </w:tcPr>
          <w:p w14:paraId="2E51371F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7CBC7933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65828AAB" w14:textId="77777777" w:rsidR="00483741" w:rsidRDefault="00483741" w:rsidP="00A9700E">
            <w:r>
              <w:t>Acción</w:t>
            </w:r>
          </w:p>
        </w:tc>
      </w:tr>
      <w:tr w:rsidR="00483741" w14:paraId="6D3AC1AB" w14:textId="77777777" w:rsidTr="00A9700E">
        <w:tc>
          <w:tcPr>
            <w:tcW w:w="2880" w:type="dxa"/>
          </w:tcPr>
          <w:p w14:paraId="391FEB6B" w14:textId="77777777" w:rsidR="00483741" w:rsidRDefault="00483741" w:rsidP="00A9700E"/>
        </w:tc>
        <w:tc>
          <w:tcPr>
            <w:tcW w:w="2880" w:type="dxa"/>
          </w:tcPr>
          <w:p w14:paraId="18972F48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7AFD949A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4F2C7E1E" w14:textId="77777777" w:rsidTr="00A9700E">
        <w:tc>
          <w:tcPr>
            <w:tcW w:w="2880" w:type="dxa"/>
          </w:tcPr>
          <w:p w14:paraId="0224A25A" w14:textId="77777777" w:rsidR="00483741" w:rsidRDefault="00483741" w:rsidP="00A9700E"/>
        </w:tc>
        <w:tc>
          <w:tcPr>
            <w:tcW w:w="2880" w:type="dxa"/>
          </w:tcPr>
          <w:p w14:paraId="52751975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715E7146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31D1EC13" w14:textId="77777777" w:rsidTr="00A9700E">
        <w:tc>
          <w:tcPr>
            <w:tcW w:w="2880" w:type="dxa"/>
          </w:tcPr>
          <w:p w14:paraId="78EF301E" w14:textId="77777777" w:rsidR="00483741" w:rsidRDefault="00483741" w:rsidP="00A9700E"/>
        </w:tc>
        <w:tc>
          <w:tcPr>
            <w:tcW w:w="2880" w:type="dxa"/>
          </w:tcPr>
          <w:p w14:paraId="0B15EC55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63182F0D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4A8B41F5" w14:textId="77777777" w:rsidTr="00A9700E">
        <w:tc>
          <w:tcPr>
            <w:tcW w:w="2880" w:type="dxa"/>
          </w:tcPr>
          <w:p w14:paraId="5D5A7363" w14:textId="77777777" w:rsidR="00483741" w:rsidRDefault="00483741" w:rsidP="00A9700E"/>
        </w:tc>
        <w:tc>
          <w:tcPr>
            <w:tcW w:w="2880" w:type="dxa"/>
          </w:tcPr>
          <w:p w14:paraId="720978AD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70676B46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5B6E32A3" w14:textId="77777777" w:rsidR="00483741" w:rsidRDefault="00483741" w:rsidP="00483741">
      <w:r>
        <w:br w:type="page"/>
      </w:r>
    </w:p>
    <w:p w14:paraId="2D9980DD" w14:textId="77777777" w:rsidR="00483741" w:rsidRDefault="00483741" w:rsidP="00483741">
      <w:pPr>
        <w:pStyle w:val="Ttulo2"/>
      </w:pPr>
      <w:r>
        <w:lastRenderedPageBreak/>
        <w:t>Caso de Uso 24: Priorizar contenido local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28EF7BA9" w14:textId="77777777" w:rsidTr="00A9700E">
        <w:tc>
          <w:tcPr>
            <w:tcW w:w="2880" w:type="dxa"/>
          </w:tcPr>
          <w:p w14:paraId="74F17C78" w14:textId="77777777" w:rsidR="00483741" w:rsidRDefault="00483741" w:rsidP="00A9700E">
            <w:r>
              <w:t>Caso de Uso 24</w:t>
            </w:r>
          </w:p>
        </w:tc>
        <w:tc>
          <w:tcPr>
            <w:tcW w:w="5760" w:type="dxa"/>
            <w:gridSpan w:val="2"/>
          </w:tcPr>
          <w:p w14:paraId="6F40EDCB" w14:textId="77777777" w:rsidR="00483741" w:rsidRDefault="00483741" w:rsidP="00A9700E">
            <w:r>
              <w:t>Priorizar contenido local</w:t>
            </w:r>
          </w:p>
        </w:tc>
      </w:tr>
      <w:tr w:rsidR="00483741" w14:paraId="10513D19" w14:textId="77777777" w:rsidTr="00A9700E">
        <w:tc>
          <w:tcPr>
            <w:tcW w:w="2880" w:type="dxa"/>
          </w:tcPr>
          <w:p w14:paraId="0667C010" w14:textId="77777777" w:rsidR="00483741" w:rsidRDefault="00483741" w:rsidP="00A9700E">
            <w:r>
              <w:t>Actor</w:t>
            </w:r>
          </w:p>
        </w:tc>
        <w:tc>
          <w:tcPr>
            <w:tcW w:w="5760" w:type="dxa"/>
            <w:gridSpan w:val="2"/>
          </w:tcPr>
          <w:p w14:paraId="553FEC18" w14:textId="77777777" w:rsidR="00483741" w:rsidRDefault="00483741" w:rsidP="00A9700E">
            <w:r>
              <w:t>Administrador</w:t>
            </w:r>
          </w:p>
        </w:tc>
      </w:tr>
      <w:tr w:rsidR="00483741" w14:paraId="27D4A3BB" w14:textId="77777777" w:rsidTr="00A9700E">
        <w:tc>
          <w:tcPr>
            <w:tcW w:w="2880" w:type="dxa"/>
          </w:tcPr>
          <w:p w14:paraId="17A19C89" w14:textId="77777777" w:rsidR="00483741" w:rsidRDefault="00483741" w:rsidP="00A9700E">
            <w:r>
              <w:t>Descripción</w:t>
            </w:r>
          </w:p>
        </w:tc>
        <w:tc>
          <w:tcPr>
            <w:tcW w:w="5760" w:type="dxa"/>
            <w:gridSpan w:val="2"/>
          </w:tcPr>
          <w:p w14:paraId="2DFEECF1" w14:textId="77777777" w:rsidR="00483741" w:rsidRDefault="00483741" w:rsidP="00A9700E">
            <w:r>
              <w:t>El sistema permite priorizar contenido local dentro de la plataforma.</w:t>
            </w:r>
          </w:p>
        </w:tc>
      </w:tr>
      <w:tr w:rsidR="00483741" w14:paraId="2399622D" w14:textId="77777777" w:rsidTr="00A9700E">
        <w:tc>
          <w:tcPr>
            <w:tcW w:w="2880" w:type="dxa"/>
          </w:tcPr>
          <w:p w14:paraId="239A1008" w14:textId="77777777" w:rsidR="00483741" w:rsidRDefault="00483741" w:rsidP="00A9700E">
            <w:r>
              <w:t>Precondición</w:t>
            </w:r>
          </w:p>
        </w:tc>
        <w:tc>
          <w:tcPr>
            <w:tcW w:w="5760" w:type="dxa"/>
            <w:gridSpan w:val="2"/>
          </w:tcPr>
          <w:p w14:paraId="6865C73D" w14:textId="77777777" w:rsidR="00483741" w:rsidRDefault="00483741" w:rsidP="00A9700E">
            <w:r>
              <w:t>El administrador debe estar autenticado y tener permisos correspondientes.</w:t>
            </w:r>
          </w:p>
        </w:tc>
      </w:tr>
      <w:tr w:rsidR="00483741" w14:paraId="2FF293AF" w14:textId="77777777" w:rsidTr="00A9700E">
        <w:tc>
          <w:tcPr>
            <w:tcW w:w="2880" w:type="dxa"/>
          </w:tcPr>
          <w:p w14:paraId="4E582B38" w14:textId="77777777" w:rsidR="00483741" w:rsidRDefault="00483741" w:rsidP="00A9700E">
            <w:r>
              <w:t>Secuencia Normal</w:t>
            </w:r>
          </w:p>
        </w:tc>
        <w:tc>
          <w:tcPr>
            <w:tcW w:w="2880" w:type="dxa"/>
          </w:tcPr>
          <w:p w14:paraId="277ED923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485CECBB" w14:textId="77777777" w:rsidR="00483741" w:rsidRDefault="00483741" w:rsidP="00A9700E">
            <w:r>
              <w:t>Acción</w:t>
            </w:r>
          </w:p>
        </w:tc>
      </w:tr>
      <w:tr w:rsidR="00483741" w14:paraId="01F74980" w14:textId="77777777" w:rsidTr="00A9700E">
        <w:tc>
          <w:tcPr>
            <w:tcW w:w="2880" w:type="dxa"/>
          </w:tcPr>
          <w:p w14:paraId="08185A93" w14:textId="77777777" w:rsidR="00483741" w:rsidRDefault="00483741" w:rsidP="00A9700E"/>
        </w:tc>
        <w:tc>
          <w:tcPr>
            <w:tcW w:w="2880" w:type="dxa"/>
          </w:tcPr>
          <w:p w14:paraId="29575D25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179D2092" w14:textId="77777777" w:rsidR="00483741" w:rsidRDefault="00483741" w:rsidP="00A9700E">
            <w:r>
              <w:t>Accede al módulo correspondiente.</w:t>
            </w:r>
          </w:p>
        </w:tc>
      </w:tr>
      <w:tr w:rsidR="00483741" w14:paraId="2724F612" w14:textId="77777777" w:rsidTr="00A9700E">
        <w:tc>
          <w:tcPr>
            <w:tcW w:w="2880" w:type="dxa"/>
          </w:tcPr>
          <w:p w14:paraId="06CB596B" w14:textId="77777777" w:rsidR="00483741" w:rsidRDefault="00483741" w:rsidP="00A9700E"/>
        </w:tc>
        <w:tc>
          <w:tcPr>
            <w:tcW w:w="2880" w:type="dxa"/>
          </w:tcPr>
          <w:p w14:paraId="42320DE7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154C31F3" w14:textId="77777777" w:rsidR="00483741" w:rsidRDefault="00483741" w:rsidP="00A9700E">
            <w:r>
              <w:t>Selecciona la opción de priorizar contenido local.</w:t>
            </w:r>
          </w:p>
        </w:tc>
      </w:tr>
      <w:tr w:rsidR="00483741" w14:paraId="296AA5FC" w14:textId="77777777" w:rsidTr="00A9700E">
        <w:tc>
          <w:tcPr>
            <w:tcW w:w="2880" w:type="dxa"/>
          </w:tcPr>
          <w:p w14:paraId="5000CC42" w14:textId="77777777" w:rsidR="00483741" w:rsidRDefault="00483741" w:rsidP="00A9700E"/>
        </w:tc>
        <w:tc>
          <w:tcPr>
            <w:tcW w:w="2880" w:type="dxa"/>
          </w:tcPr>
          <w:p w14:paraId="49A8D0E6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6C62E7FC" w14:textId="77777777" w:rsidR="00483741" w:rsidRDefault="00483741" w:rsidP="00A9700E">
            <w:r>
              <w:t>Ingresa o valida la información requerida.</w:t>
            </w:r>
          </w:p>
        </w:tc>
      </w:tr>
      <w:tr w:rsidR="00483741" w14:paraId="13D82B6D" w14:textId="77777777" w:rsidTr="00A9700E">
        <w:tc>
          <w:tcPr>
            <w:tcW w:w="2880" w:type="dxa"/>
          </w:tcPr>
          <w:p w14:paraId="7B6E7CB3" w14:textId="77777777" w:rsidR="00483741" w:rsidRDefault="00483741" w:rsidP="00A9700E"/>
        </w:tc>
        <w:tc>
          <w:tcPr>
            <w:tcW w:w="2880" w:type="dxa"/>
          </w:tcPr>
          <w:p w14:paraId="58B2DC28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60B4D18E" w14:textId="77777777" w:rsidR="00483741" w:rsidRDefault="00483741" w:rsidP="00A9700E">
            <w:r>
              <w:t>Confirma la acción.</w:t>
            </w:r>
          </w:p>
        </w:tc>
      </w:tr>
      <w:tr w:rsidR="00483741" w14:paraId="00DEEA34" w14:textId="77777777" w:rsidTr="00A9700E">
        <w:tc>
          <w:tcPr>
            <w:tcW w:w="2880" w:type="dxa"/>
          </w:tcPr>
          <w:p w14:paraId="6706AB38" w14:textId="77777777" w:rsidR="00483741" w:rsidRDefault="00483741" w:rsidP="00A9700E">
            <w:r>
              <w:t>Poscondición</w:t>
            </w:r>
          </w:p>
        </w:tc>
        <w:tc>
          <w:tcPr>
            <w:tcW w:w="5760" w:type="dxa"/>
            <w:gridSpan w:val="2"/>
          </w:tcPr>
          <w:p w14:paraId="05E36D25" w14:textId="77777777" w:rsidR="00483741" w:rsidRDefault="00483741" w:rsidP="00A9700E">
            <w:r>
              <w:t>La operación se ejecuta correctamente y el sistema actualiza la información.</w:t>
            </w:r>
          </w:p>
        </w:tc>
      </w:tr>
      <w:tr w:rsidR="00483741" w14:paraId="4D088DC5" w14:textId="77777777" w:rsidTr="00A9700E">
        <w:tc>
          <w:tcPr>
            <w:tcW w:w="2880" w:type="dxa"/>
          </w:tcPr>
          <w:p w14:paraId="02CB847E" w14:textId="77777777" w:rsidR="00483741" w:rsidRDefault="00483741" w:rsidP="00A9700E">
            <w:r>
              <w:t>Excepciones</w:t>
            </w:r>
          </w:p>
        </w:tc>
        <w:tc>
          <w:tcPr>
            <w:tcW w:w="2880" w:type="dxa"/>
          </w:tcPr>
          <w:p w14:paraId="54A680B5" w14:textId="77777777" w:rsidR="00483741" w:rsidRDefault="00483741" w:rsidP="00A9700E">
            <w:r>
              <w:t>Paso</w:t>
            </w:r>
          </w:p>
        </w:tc>
        <w:tc>
          <w:tcPr>
            <w:tcW w:w="2880" w:type="dxa"/>
          </w:tcPr>
          <w:p w14:paraId="12A4882B" w14:textId="77777777" w:rsidR="00483741" w:rsidRDefault="00483741" w:rsidP="00A9700E">
            <w:r>
              <w:t>Acción</w:t>
            </w:r>
          </w:p>
        </w:tc>
      </w:tr>
      <w:tr w:rsidR="00483741" w14:paraId="385C216E" w14:textId="77777777" w:rsidTr="00A9700E">
        <w:tc>
          <w:tcPr>
            <w:tcW w:w="2880" w:type="dxa"/>
          </w:tcPr>
          <w:p w14:paraId="5C33A897" w14:textId="77777777" w:rsidR="00483741" w:rsidRDefault="00483741" w:rsidP="00A9700E"/>
        </w:tc>
        <w:tc>
          <w:tcPr>
            <w:tcW w:w="2880" w:type="dxa"/>
          </w:tcPr>
          <w:p w14:paraId="44D78385" w14:textId="77777777" w:rsidR="00483741" w:rsidRDefault="00483741" w:rsidP="00A9700E">
            <w:r>
              <w:t>1</w:t>
            </w:r>
          </w:p>
        </w:tc>
        <w:tc>
          <w:tcPr>
            <w:tcW w:w="2880" w:type="dxa"/>
          </w:tcPr>
          <w:p w14:paraId="1ADD56EA" w14:textId="77777777" w:rsidR="00483741" w:rsidRDefault="00483741" w:rsidP="00A9700E">
            <w:r>
              <w:t>Si los datos ingresados son inválidos, el sistema muestra mensaje de error.</w:t>
            </w:r>
          </w:p>
        </w:tc>
      </w:tr>
      <w:tr w:rsidR="00483741" w14:paraId="076DAD55" w14:textId="77777777" w:rsidTr="00A9700E">
        <w:tc>
          <w:tcPr>
            <w:tcW w:w="2880" w:type="dxa"/>
          </w:tcPr>
          <w:p w14:paraId="417B4B4F" w14:textId="77777777" w:rsidR="00483741" w:rsidRDefault="00483741" w:rsidP="00A9700E"/>
        </w:tc>
        <w:tc>
          <w:tcPr>
            <w:tcW w:w="2880" w:type="dxa"/>
          </w:tcPr>
          <w:p w14:paraId="3204E114" w14:textId="77777777" w:rsidR="00483741" w:rsidRDefault="00483741" w:rsidP="00A9700E">
            <w:r>
              <w:t>2</w:t>
            </w:r>
          </w:p>
        </w:tc>
        <w:tc>
          <w:tcPr>
            <w:tcW w:w="2880" w:type="dxa"/>
          </w:tcPr>
          <w:p w14:paraId="003B8BC5" w14:textId="77777777" w:rsidR="00483741" w:rsidRDefault="00483741" w:rsidP="00A9700E">
            <w:r>
              <w:t>Si el usuario no tiene permisos, el sistema deniega el acceso.</w:t>
            </w:r>
          </w:p>
        </w:tc>
      </w:tr>
      <w:tr w:rsidR="00483741" w14:paraId="5802A8AA" w14:textId="77777777" w:rsidTr="00A9700E">
        <w:tc>
          <w:tcPr>
            <w:tcW w:w="2880" w:type="dxa"/>
          </w:tcPr>
          <w:p w14:paraId="159F422A" w14:textId="77777777" w:rsidR="00483741" w:rsidRDefault="00483741" w:rsidP="00A9700E"/>
        </w:tc>
        <w:tc>
          <w:tcPr>
            <w:tcW w:w="2880" w:type="dxa"/>
          </w:tcPr>
          <w:p w14:paraId="19BA1486" w14:textId="77777777" w:rsidR="00483741" w:rsidRDefault="00483741" w:rsidP="00A9700E">
            <w:r>
              <w:t>3</w:t>
            </w:r>
          </w:p>
        </w:tc>
        <w:tc>
          <w:tcPr>
            <w:tcW w:w="2880" w:type="dxa"/>
          </w:tcPr>
          <w:p w14:paraId="12B22A04" w14:textId="77777777" w:rsidR="00483741" w:rsidRDefault="00483741" w:rsidP="00A9700E">
            <w:r>
              <w:t>Si ocurre un fallo del sistema, se notifica el error y no se ejecuta la acción.</w:t>
            </w:r>
          </w:p>
        </w:tc>
      </w:tr>
      <w:tr w:rsidR="00483741" w14:paraId="545A874E" w14:textId="77777777" w:rsidTr="00A9700E">
        <w:tc>
          <w:tcPr>
            <w:tcW w:w="2880" w:type="dxa"/>
          </w:tcPr>
          <w:p w14:paraId="790D75B5" w14:textId="77777777" w:rsidR="00483741" w:rsidRDefault="00483741" w:rsidP="00A9700E"/>
        </w:tc>
        <w:tc>
          <w:tcPr>
            <w:tcW w:w="2880" w:type="dxa"/>
          </w:tcPr>
          <w:p w14:paraId="14699126" w14:textId="77777777" w:rsidR="00483741" w:rsidRDefault="00483741" w:rsidP="00A9700E">
            <w:r>
              <w:t>4</w:t>
            </w:r>
          </w:p>
        </w:tc>
        <w:tc>
          <w:tcPr>
            <w:tcW w:w="2880" w:type="dxa"/>
          </w:tcPr>
          <w:p w14:paraId="30F223F7" w14:textId="77777777" w:rsidR="00483741" w:rsidRDefault="00483741" w:rsidP="00A9700E">
            <w:r>
              <w:t>Si el usuario cancela la operación, el sistema no guarda cambios.</w:t>
            </w:r>
          </w:p>
        </w:tc>
      </w:tr>
    </w:tbl>
    <w:p w14:paraId="3005AD9A" w14:textId="77777777" w:rsidR="00483741" w:rsidRDefault="00483741" w:rsidP="00483741">
      <w:r>
        <w:br w:type="page"/>
      </w:r>
    </w:p>
    <w:p w14:paraId="3B393113" w14:textId="64E1C6DB" w:rsidR="00483741" w:rsidRDefault="00483741" w:rsidP="00483741"/>
    <w:p w14:paraId="71E47406" w14:textId="77777777" w:rsidR="00483741" w:rsidRPr="00483741" w:rsidRDefault="00483741" w:rsidP="00483741"/>
    <w:p w14:paraId="326D382A" w14:textId="58025E84" w:rsidR="00907CBB" w:rsidRDefault="008B6E5B" w:rsidP="004D248E">
      <w:pPr>
        <w:pStyle w:val="Ttulo2"/>
        <w:jc w:val="center"/>
      </w:pPr>
      <w:r>
        <w:t xml:space="preserve">CASO DE USO </w:t>
      </w:r>
      <w:r w:rsidR="00483741">
        <w:t>–</w:t>
      </w:r>
      <w:r>
        <w:t xml:space="preserve"> </w:t>
      </w:r>
      <w:r w:rsidR="00483741">
        <w:t>AUTORIDAD LOCAL</w:t>
      </w:r>
    </w:p>
    <w:p w14:paraId="16E8277D" w14:textId="19A64F26" w:rsidR="00483741" w:rsidRDefault="00483741" w:rsidP="00483741">
      <w:r>
        <w:rPr>
          <w:noProof/>
        </w:rPr>
        <w:drawing>
          <wp:inline distT="0" distB="0" distL="0" distR="0" wp14:anchorId="1C37247F" wp14:editId="797D3A9F">
            <wp:extent cx="5731510" cy="3583305"/>
            <wp:effectExtent l="0" t="0" r="2540" b="0"/>
            <wp:docPr id="92760246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02465" name="Imagen 9276024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0046" w14:textId="77777777" w:rsidR="00483741" w:rsidRDefault="00483741" w:rsidP="00483741"/>
    <w:p w14:paraId="4A3B250C" w14:textId="77777777" w:rsidR="00483741" w:rsidRDefault="00483741" w:rsidP="00483741"/>
    <w:p w14:paraId="2B2A816C" w14:textId="77777777" w:rsidR="00483741" w:rsidRDefault="00483741" w:rsidP="00483741"/>
    <w:p w14:paraId="47E1C055" w14:textId="77777777" w:rsidR="00483741" w:rsidRDefault="00483741" w:rsidP="00483741"/>
    <w:p w14:paraId="1D35C5CF" w14:textId="77777777" w:rsidR="00483741" w:rsidRDefault="00483741" w:rsidP="00483741"/>
    <w:p w14:paraId="14D03A36" w14:textId="77777777" w:rsidR="00483741" w:rsidRDefault="00483741" w:rsidP="00483741"/>
    <w:p w14:paraId="61856294" w14:textId="77777777" w:rsidR="00483741" w:rsidRDefault="00483741" w:rsidP="00483741"/>
    <w:p w14:paraId="531E076D" w14:textId="77777777" w:rsidR="00483741" w:rsidRDefault="00483741" w:rsidP="00483741"/>
    <w:p w14:paraId="74753E0F" w14:textId="77777777" w:rsidR="00483741" w:rsidRDefault="00483741" w:rsidP="00483741"/>
    <w:p w14:paraId="712B8873" w14:textId="77777777" w:rsidR="00483741" w:rsidRDefault="00483741" w:rsidP="00483741"/>
    <w:p w14:paraId="683DC93C" w14:textId="77777777" w:rsidR="00483741" w:rsidRDefault="00483741" w:rsidP="00483741"/>
    <w:p w14:paraId="22DC8637" w14:textId="77777777" w:rsidR="00483741" w:rsidRDefault="00483741" w:rsidP="00483741"/>
    <w:p w14:paraId="3B053E74" w14:textId="77777777" w:rsidR="00483741" w:rsidRDefault="00483741" w:rsidP="00483741"/>
    <w:p w14:paraId="692FBEB0" w14:textId="77777777" w:rsidR="00483741" w:rsidRDefault="00483741" w:rsidP="00483741"/>
    <w:p w14:paraId="67D28B37" w14:textId="77777777" w:rsidR="00483741" w:rsidRDefault="00483741" w:rsidP="00483741"/>
    <w:p w14:paraId="09F2E304" w14:textId="77777777" w:rsidR="00483741" w:rsidRPr="00483741" w:rsidRDefault="00483741" w:rsidP="00483741"/>
    <w:p w14:paraId="2320B36E" w14:textId="77777777" w:rsidR="00483741" w:rsidRDefault="00483741" w:rsidP="00483741">
      <w:pPr>
        <w:pStyle w:val="Ttulo2"/>
      </w:pPr>
      <w:r>
        <w:lastRenderedPageBreak/>
        <w:t>Caso de Uso 25: Marcar zonas seguras o riesgosas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3D2EF3BC" w14:textId="77777777" w:rsidTr="00951C9A">
        <w:tc>
          <w:tcPr>
            <w:tcW w:w="2880" w:type="dxa"/>
          </w:tcPr>
          <w:p w14:paraId="389053F6" w14:textId="77777777" w:rsidR="00483741" w:rsidRDefault="00483741" w:rsidP="00951C9A">
            <w:r>
              <w:t>Caso de Uso 25</w:t>
            </w:r>
          </w:p>
        </w:tc>
        <w:tc>
          <w:tcPr>
            <w:tcW w:w="5760" w:type="dxa"/>
            <w:gridSpan w:val="2"/>
          </w:tcPr>
          <w:p w14:paraId="13F1C568" w14:textId="77777777" w:rsidR="00483741" w:rsidRDefault="00483741" w:rsidP="00951C9A">
            <w:r>
              <w:t>Marcar zonas seguras o riesgosas</w:t>
            </w:r>
          </w:p>
        </w:tc>
      </w:tr>
      <w:tr w:rsidR="00483741" w14:paraId="005B93D6" w14:textId="77777777" w:rsidTr="00951C9A">
        <w:tc>
          <w:tcPr>
            <w:tcW w:w="2880" w:type="dxa"/>
          </w:tcPr>
          <w:p w14:paraId="4D493BAD" w14:textId="77777777" w:rsidR="00483741" w:rsidRDefault="00483741" w:rsidP="00951C9A">
            <w:r>
              <w:t>Actor</w:t>
            </w:r>
          </w:p>
        </w:tc>
        <w:tc>
          <w:tcPr>
            <w:tcW w:w="5760" w:type="dxa"/>
            <w:gridSpan w:val="2"/>
          </w:tcPr>
          <w:p w14:paraId="0D834786" w14:textId="77777777" w:rsidR="00483741" w:rsidRDefault="00483741" w:rsidP="00951C9A">
            <w:r>
              <w:t>Autoridad Local</w:t>
            </w:r>
          </w:p>
        </w:tc>
      </w:tr>
      <w:tr w:rsidR="00483741" w14:paraId="2A953B98" w14:textId="77777777" w:rsidTr="00951C9A">
        <w:tc>
          <w:tcPr>
            <w:tcW w:w="2880" w:type="dxa"/>
          </w:tcPr>
          <w:p w14:paraId="5443160A" w14:textId="77777777" w:rsidR="00483741" w:rsidRDefault="00483741" w:rsidP="00951C9A">
            <w:r>
              <w:t>Descripción</w:t>
            </w:r>
          </w:p>
        </w:tc>
        <w:tc>
          <w:tcPr>
            <w:tcW w:w="5760" w:type="dxa"/>
            <w:gridSpan w:val="2"/>
          </w:tcPr>
          <w:p w14:paraId="2CB1584D" w14:textId="77777777" w:rsidR="00483741" w:rsidRDefault="00483741" w:rsidP="00951C9A">
            <w:r>
              <w:t>El sistema permite marcar zonas seguras o riesgosas dentro de la plataforma.</w:t>
            </w:r>
          </w:p>
        </w:tc>
      </w:tr>
      <w:tr w:rsidR="00483741" w14:paraId="3D13CF79" w14:textId="77777777" w:rsidTr="00951C9A">
        <w:tc>
          <w:tcPr>
            <w:tcW w:w="2880" w:type="dxa"/>
          </w:tcPr>
          <w:p w14:paraId="3A1C03D8" w14:textId="77777777" w:rsidR="00483741" w:rsidRDefault="00483741" w:rsidP="00951C9A">
            <w:r>
              <w:t>Precondición</w:t>
            </w:r>
          </w:p>
        </w:tc>
        <w:tc>
          <w:tcPr>
            <w:tcW w:w="5760" w:type="dxa"/>
            <w:gridSpan w:val="2"/>
          </w:tcPr>
          <w:p w14:paraId="5FCC5633" w14:textId="77777777" w:rsidR="00483741" w:rsidRDefault="00483741" w:rsidP="00951C9A">
            <w:r>
              <w:t>El autoridad local debe estar autenticado y tener permisos correspondientes.</w:t>
            </w:r>
          </w:p>
        </w:tc>
      </w:tr>
      <w:tr w:rsidR="00483741" w14:paraId="13317089" w14:textId="77777777" w:rsidTr="00951C9A">
        <w:tc>
          <w:tcPr>
            <w:tcW w:w="2880" w:type="dxa"/>
          </w:tcPr>
          <w:p w14:paraId="3C0B32D8" w14:textId="77777777" w:rsidR="00483741" w:rsidRDefault="00483741" w:rsidP="00951C9A">
            <w:r>
              <w:t>Secuencia Normal</w:t>
            </w:r>
          </w:p>
        </w:tc>
        <w:tc>
          <w:tcPr>
            <w:tcW w:w="2880" w:type="dxa"/>
          </w:tcPr>
          <w:p w14:paraId="14AA52CD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65373D24" w14:textId="77777777" w:rsidR="00483741" w:rsidRDefault="00483741" w:rsidP="00951C9A">
            <w:r>
              <w:t>Acción</w:t>
            </w:r>
          </w:p>
        </w:tc>
      </w:tr>
      <w:tr w:rsidR="00483741" w14:paraId="219A71FD" w14:textId="77777777" w:rsidTr="00951C9A">
        <w:tc>
          <w:tcPr>
            <w:tcW w:w="2880" w:type="dxa"/>
          </w:tcPr>
          <w:p w14:paraId="6AB7052B" w14:textId="77777777" w:rsidR="00483741" w:rsidRDefault="00483741" w:rsidP="00951C9A"/>
        </w:tc>
        <w:tc>
          <w:tcPr>
            <w:tcW w:w="2880" w:type="dxa"/>
          </w:tcPr>
          <w:p w14:paraId="0A4E34D1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754CE281" w14:textId="77777777" w:rsidR="00483741" w:rsidRDefault="00483741" w:rsidP="00951C9A">
            <w:r>
              <w:t>Accede al módulo correspondiente.</w:t>
            </w:r>
          </w:p>
        </w:tc>
      </w:tr>
      <w:tr w:rsidR="00483741" w14:paraId="3DD24260" w14:textId="77777777" w:rsidTr="00951C9A">
        <w:tc>
          <w:tcPr>
            <w:tcW w:w="2880" w:type="dxa"/>
          </w:tcPr>
          <w:p w14:paraId="3D13CBF4" w14:textId="77777777" w:rsidR="00483741" w:rsidRDefault="00483741" w:rsidP="00951C9A"/>
        </w:tc>
        <w:tc>
          <w:tcPr>
            <w:tcW w:w="2880" w:type="dxa"/>
          </w:tcPr>
          <w:p w14:paraId="3B842FB3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5926BA9F" w14:textId="77777777" w:rsidR="00483741" w:rsidRDefault="00483741" w:rsidP="00951C9A">
            <w:r>
              <w:t>Selecciona la opción de marcar zonas seguras o riesgosas.</w:t>
            </w:r>
          </w:p>
        </w:tc>
      </w:tr>
      <w:tr w:rsidR="00483741" w14:paraId="56105227" w14:textId="77777777" w:rsidTr="00951C9A">
        <w:tc>
          <w:tcPr>
            <w:tcW w:w="2880" w:type="dxa"/>
          </w:tcPr>
          <w:p w14:paraId="464923D5" w14:textId="77777777" w:rsidR="00483741" w:rsidRDefault="00483741" w:rsidP="00951C9A"/>
        </w:tc>
        <w:tc>
          <w:tcPr>
            <w:tcW w:w="2880" w:type="dxa"/>
          </w:tcPr>
          <w:p w14:paraId="7EF07CBD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6AEE611C" w14:textId="77777777" w:rsidR="00483741" w:rsidRDefault="00483741" w:rsidP="00951C9A">
            <w:r>
              <w:t>Ingresa o valida la información requerida.</w:t>
            </w:r>
          </w:p>
        </w:tc>
      </w:tr>
      <w:tr w:rsidR="00483741" w14:paraId="06D3125F" w14:textId="77777777" w:rsidTr="00951C9A">
        <w:tc>
          <w:tcPr>
            <w:tcW w:w="2880" w:type="dxa"/>
          </w:tcPr>
          <w:p w14:paraId="4B2C7A0F" w14:textId="77777777" w:rsidR="00483741" w:rsidRDefault="00483741" w:rsidP="00951C9A"/>
        </w:tc>
        <w:tc>
          <w:tcPr>
            <w:tcW w:w="2880" w:type="dxa"/>
          </w:tcPr>
          <w:p w14:paraId="04536DC4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0FA6A34A" w14:textId="77777777" w:rsidR="00483741" w:rsidRDefault="00483741" w:rsidP="00951C9A">
            <w:r>
              <w:t>Confirma la acción.</w:t>
            </w:r>
          </w:p>
        </w:tc>
      </w:tr>
      <w:tr w:rsidR="00483741" w14:paraId="2CDB406D" w14:textId="77777777" w:rsidTr="00951C9A">
        <w:tc>
          <w:tcPr>
            <w:tcW w:w="2880" w:type="dxa"/>
          </w:tcPr>
          <w:p w14:paraId="6A747ABC" w14:textId="77777777" w:rsidR="00483741" w:rsidRDefault="00483741" w:rsidP="00951C9A">
            <w:r>
              <w:t>Poscondición</w:t>
            </w:r>
          </w:p>
        </w:tc>
        <w:tc>
          <w:tcPr>
            <w:tcW w:w="5760" w:type="dxa"/>
            <w:gridSpan w:val="2"/>
          </w:tcPr>
          <w:p w14:paraId="11956F4B" w14:textId="77777777" w:rsidR="00483741" w:rsidRDefault="00483741" w:rsidP="00951C9A">
            <w:r>
              <w:t>La operación se ejecuta correctamente y el sistema actualiza la información.</w:t>
            </w:r>
          </w:p>
        </w:tc>
      </w:tr>
      <w:tr w:rsidR="00483741" w14:paraId="7F93E35D" w14:textId="77777777" w:rsidTr="00951C9A">
        <w:tc>
          <w:tcPr>
            <w:tcW w:w="2880" w:type="dxa"/>
          </w:tcPr>
          <w:p w14:paraId="72436791" w14:textId="77777777" w:rsidR="00483741" w:rsidRDefault="00483741" w:rsidP="00951C9A">
            <w:r>
              <w:t>Excepciones</w:t>
            </w:r>
          </w:p>
        </w:tc>
        <w:tc>
          <w:tcPr>
            <w:tcW w:w="2880" w:type="dxa"/>
          </w:tcPr>
          <w:p w14:paraId="1EE91AF1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6FBB4D5D" w14:textId="77777777" w:rsidR="00483741" w:rsidRDefault="00483741" w:rsidP="00951C9A">
            <w:r>
              <w:t>Acción</w:t>
            </w:r>
          </w:p>
        </w:tc>
      </w:tr>
      <w:tr w:rsidR="00483741" w14:paraId="1E1AA178" w14:textId="77777777" w:rsidTr="00951C9A">
        <w:tc>
          <w:tcPr>
            <w:tcW w:w="2880" w:type="dxa"/>
          </w:tcPr>
          <w:p w14:paraId="67866D48" w14:textId="77777777" w:rsidR="00483741" w:rsidRDefault="00483741" w:rsidP="00951C9A"/>
        </w:tc>
        <w:tc>
          <w:tcPr>
            <w:tcW w:w="2880" w:type="dxa"/>
          </w:tcPr>
          <w:p w14:paraId="2B1B3ECC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4F44D134" w14:textId="77777777" w:rsidR="00483741" w:rsidRDefault="00483741" w:rsidP="00951C9A">
            <w:r>
              <w:t>Si los datos ingresados son inválidos, el sistema muestra mensaje de error.</w:t>
            </w:r>
          </w:p>
        </w:tc>
      </w:tr>
      <w:tr w:rsidR="00483741" w14:paraId="717B10CC" w14:textId="77777777" w:rsidTr="00951C9A">
        <w:tc>
          <w:tcPr>
            <w:tcW w:w="2880" w:type="dxa"/>
          </w:tcPr>
          <w:p w14:paraId="7EB12972" w14:textId="77777777" w:rsidR="00483741" w:rsidRDefault="00483741" w:rsidP="00951C9A"/>
        </w:tc>
        <w:tc>
          <w:tcPr>
            <w:tcW w:w="2880" w:type="dxa"/>
          </w:tcPr>
          <w:p w14:paraId="6D8FE4BC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4446F6E9" w14:textId="77777777" w:rsidR="00483741" w:rsidRDefault="00483741" w:rsidP="00951C9A">
            <w:r>
              <w:t>Si el usuario no tiene permisos, el sistema deniega el acceso.</w:t>
            </w:r>
          </w:p>
        </w:tc>
      </w:tr>
      <w:tr w:rsidR="00483741" w14:paraId="3E81A2A2" w14:textId="77777777" w:rsidTr="00951C9A">
        <w:tc>
          <w:tcPr>
            <w:tcW w:w="2880" w:type="dxa"/>
          </w:tcPr>
          <w:p w14:paraId="19405F3E" w14:textId="77777777" w:rsidR="00483741" w:rsidRDefault="00483741" w:rsidP="00951C9A"/>
        </w:tc>
        <w:tc>
          <w:tcPr>
            <w:tcW w:w="2880" w:type="dxa"/>
          </w:tcPr>
          <w:p w14:paraId="55928E30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726597E8" w14:textId="77777777" w:rsidR="00483741" w:rsidRDefault="00483741" w:rsidP="00951C9A">
            <w:r>
              <w:t>Si ocurre un fallo del sistema, se notifica el error y no se ejecuta la acción.</w:t>
            </w:r>
          </w:p>
        </w:tc>
      </w:tr>
      <w:tr w:rsidR="00483741" w14:paraId="36820CA2" w14:textId="77777777" w:rsidTr="00951C9A">
        <w:tc>
          <w:tcPr>
            <w:tcW w:w="2880" w:type="dxa"/>
          </w:tcPr>
          <w:p w14:paraId="0E48E45E" w14:textId="77777777" w:rsidR="00483741" w:rsidRDefault="00483741" w:rsidP="00951C9A"/>
        </w:tc>
        <w:tc>
          <w:tcPr>
            <w:tcW w:w="2880" w:type="dxa"/>
          </w:tcPr>
          <w:p w14:paraId="1D6D9084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0F4DCB6F" w14:textId="77777777" w:rsidR="00483741" w:rsidRDefault="00483741" w:rsidP="00951C9A">
            <w:r>
              <w:t>Si el usuario cancela la operación, el sistema no guarda cambios.</w:t>
            </w:r>
          </w:p>
        </w:tc>
      </w:tr>
    </w:tbl>
    <w:p w14:paraId="362B7C3E" w14:textId="77777777" w:rsidR="00483741" w:rsidRDefault="00483741" w:rsidP="00483741">
      <w:r>
        <w:br w:type="page"/>
      </w:r>
    </w:p>
    <w:p w14:paraId="3D4A24C0" w14:textId="77777777" w:rsidR="00483741" w:rsidRDefault="00483741" w:rsidP="00483741">
      <w:pPr>
        <w:pStyle w:val="Ttulo2"/>
      </w:pPr>
      <w:r>
        <w:lastRenderedPageBreak/>
        <w:t>Caso de Uso 26: Confirmar incidentes reales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37DB45FD" w14:textId="77777777" w:rsidTr="00951C9A">
        <w:tc>
          <w:tcPr>
            <w:tcW w:w="2880" w:type="dxa"/>
          </w:tcPr>
          <w:p w14:paraId="6070A580" w14:textId="77777777" w:rsidR="00483741" w:rsidRDefault="00483741" w:rsidP="00951C9A">
            <w:r>
              <w:t>Caso de Uso 26</w:t>
            </w:r>
          </w:p>
        </w:tc>
        <w:tc>
          <w:tcPr>
            <w:tcW w:w="5760" w:type="dxa"/>
            <w:gridSpan w:val="2"/>
          </w:tcPr>
          <w:p w14:paraId="5C8A11D7" w14:textId="77777777" w:rsidR="00483741" w:rsidRDefault="00483741" w:rsidP="00951C9A">
            <w:r>
              <w:t>Confirmar incidentes reales</w:t>
            </w:r>
          </w:p>
        </w:tc>
      </w:tr>
      <w:tr w:rsidR="00483741" w14:paraId="261DF977" w14:textId="77777777" w:rsidTr="00951C9A">
        <w:tc>
          <w:tcPr>
            <w:tcW w:w="2880" w:type="dxa"/>
          </w:tcPr>
          <w:p w14:paraId="7218CF6D" w14:textId="77777777" w:rsidR="00483741" w:rsidRDefault="00483741" w:rsidP="00951C9A">
            <w:r>
              <w:t>Actor</w:t>
            </w:r>
          </w:p>
        </w:tc>
        <w:tc>
          <w:tcPr>
            <w:tcW w:w="5760" w:type="dxa"/>
            <w:gridSpan w:val="2"/>
          </w:tcPr>
          <w:p w14:paraId="3CDA849B" w14:textId="77777777" w:rsidR="00483741" w:rsidRDefault="00483741" w:rsidP="00951C9A">
            <w:r>
              <w:t>Autoridad Local</w:t>
            </w:r>
          </w:p>
        </w:tc>
      </w:tr>
      <w:tr w:rsidR="00483741" w14:paraId="0405AC9B" w14:textId="77777777" w:rsidTr="00951C9A">
        <w:tc>
          <w:tcPr>
            <w:tcW w:w="2880" w:type="dxa"/>
          </w:tcPr>
          <w:p w14:paraId="66F804D3" w14:textId="77777777" w:rsidR="00483741" w:rsidRDefault="00483741" w:rsidP="00951C9A">
            <w:r>
              <w:t>Descripción</w:t>
            </w:r>
          </w:p>
        </w:tc>
        <w:tc>
          <w:tcPr>
            <w:tcW w:w="5760" w:type="dxa"/>
            <w:gridSpan w:val="2"/>
          </w:tcPr>
          <w:p w14:paraId="53DDEE24" w14:textId="77777777" w:rsidR="00483741" w:rsidRDefault="00483741" w:rsidP="00951C9A">
            <w:r>
              <w:t>El sistema permite confirmar incidentes reales dentro de la plataforma.</w:t>
            </w:r>
          </w:p>
        </w:tc>
      </w:tr>
      <w:tr w:rsidR="00483741" w14:paraId="133B95B0" w14:textId="77777777" w:rsidTr="00951C9A">
        <w:tc>
          <w:tcPr>
            <w:tcW w:w="2880" w:type="dxa"/>
          </w:tcPr>
          <w:p w14:paraId="68BB5B65" w14:textId="77777777" w:rsidR="00483741" w:rsidRDefault="00483741" w:rsidP="00951C9A">
            <w:r>
              <w:t>Precondición</w:t>
            </w:r>
          </w:p>
        </w:tc>
        <w:tc>
          <w:tcPr>
            <w:tcW w:w="5760" w:type="dxa"/>
            <w:gridSpan w:val="2"/>
          </w:tcPr>
          <w:p w14:paraId="76AE2E85" w14:textId="77777777" w:rsidR="00483741" w:rsidRDefault="00483741" w:rsidP="00951C9A">
            <w:r>
              <w:t>El autoridad local debe estar autenticado y tener permisos correspondientes.</w:t>
            </w:r>
          </w:p>
        </w:tc>
      </w:tr>
      <w:tr w:rsidR="00483741" w14:paraId="013CDF6D" w14:textId="77777777" w:rsidTr="00951C9A">
        <w:tc>
          <w:tcPr>
            <w:tcW w:w="2880" w:type="dxa"/>
          </w:tcPr>
          <w:p w14:paraId="6FEA2DAB" w14:textId="77777777" w:rsidR="00483741" w:rsidRDefault="00483741" w:rsidP="00951C9A">
            <w:r>
              <w:t>Secuencia Normal</w:t>
            </w:r>
          </w:p>
        </w:tc>
        <w:tc>
          <w:tcPr>
            <w:tcW w:w="2880" w:type="dxa"/>
          </w:tcPr>
          <w:p w14:paraId="05E6E3D3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05BEBBF2" w14:textId="77777777" w:rsidR="00483741" w:rsidRDefault="00483741" w:rsidP="00951C9A">
            <w:r>
              <w:t>Acción</w:t>
            </w:r>
          </w:p>
        </w:tc>
      </w:tr>
      <w:tr w:rsidR="00483741" w14:paraId="1B89A12C" w14:textId="77777777" w:rsidTr="00951C9A">
        <w:tc>
          <w:tcPr>
            <w:tcW w:w="2880" w:type="dxa"/>
          </w:tcPr>
          <w:p w14:paraId="17540808" w14:textId="77777777" w:rsidR="00483741" w:rsidRDefault="00483741" w:rsidP="00951C9A"/>
        </w:tc>
        <w:tc>
          <w:tcPr>
            <w:tcW w:w="2880" w:type="dxa"/>
          </w:tcPr>
          <w:p w14:paraId="0DC4CD90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520EC432" w14:textId="77777777" w:rsidR="00483741" w:rsidRDefault="00483741" w:rsidP="00951C9A">
            <w:r>
              <w:t>Accede al módulo correspondiente.</w:t>
            </w:r>
          </w:p>
        </w:tc>
      </w:tr>
      <w:tr w:rsidR="00483741" w14:paraId="1A6B8428" w14:textId="77777777" w:rsidTr="00951C9A">
        <w:tc>
          <w:tcPr>
            <w:tcW w:w="2880" w:type="dxa"/>
          </w:tcPr>
          <w:p w14:paraId="09F8DF77" w14:textId="77777777" w:rsidR="00483741" w:rsidRDefault="00483741" w:rsidP="00951C9A"/>
        </w:tc>
        <w:tc>
          <w:tcPr>
            <w:tcW w:w="2880" w:type="dxa"/>
          </w:tcPr>
          <w:p w14:paraId="2BA1A0D6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72A40BF4" w14:textId="77777777" w:rsidR="00483741" w:rsidRDefault="00483741" w:rsidP="00951C9A">
            <w:r>
              <w:t>Selecciona la opción de confirmar incidentes reales.</w:t>
            </w:r>
          </w:p>
        </w:tc>
      </w:tr>
      <w:tr w:rsidR="00483741" w14:paraId="194DB8AF" w14:textId="77777777" w:rsidTr="00951C9A">
        <w:tc>
          <w:tcPr>
            <w:tcW w:w="2880" w:type="dxa"/>
          </w:tcPr>
          <w:p w14:paraId="29B9B764" w14:textId="77777777" w:rsidR="00483741" w:rsidRDefault="00483741" w:rsidP="00951C9A"/>
        </w:tc>
        <w:tc>
          <w:tcPr>
            <w:tcW w:w="2880" w:type="dxa"/>
          </w:tcPr>
          <w:p w14:paraId="54BD4E65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7D755513" w14:textId="77777777" w:rsidR="00483741" w:rsidRDefault="00483741" w:rsidP="00951C9A">
            <w:r>
              <w:t>Ingresa o valida la información requerida.</w:t>
            </w:r>
          </w:p>
        </w:tc>
      </w:tr>
      <w:tr w:rsidR="00483741" w14:paraId="699A1FBA" w14:textId="77777777" w:rsidTr="00951C9A">
        <w:tc>
          <w:tcPr>
            <w:tcW w:w="2880" w:type="dxa"/>
          </w:tcPr>
          <w:p w14:paraId="55B2D1F0" w14:textId="77777777" w:rsidR="00483741" w:rsidRDefault="00483741" w:rsidP="00951C9A"/>
        </w:tc>
        <w:tc>
          <w:tcPr>
            <w:tcW w:w="2880" w:type="dxa"/>
          </w:tcPr>
          <w:p w14:paraId="482CBF26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77AE0246" w14:textId="77777777" w:rsidR="00483741" w:rsidRDefault="00483741" w:rsidP="00951C9A">
            <w:r>
              <w:t>Confirma la acción.</w:t>
            </w:r>
          </w:p>
        </w:tc>
      </w:tr>
      <w:tr w:rsidR="00483741" w14:paraId="3814F115" w14:textId="77777777" w:rsidTr="00951C9A">
        <w:tc>
          <w:tcPr>
            <w:tcW w:w="2880" w:type="dxa"/>
          </w:tcPr>
          <w:p w14:paraId="58C01CC7" w14:textId="77777777" w:rsidR="00483741" w:rsidRDefault="00483741" w:rsidP="00951C9A">
            <w:r>
              <w:t>Poscondición</w:t>
            </w:r>
          </w:p>
        </w:tc>
        <w:tc>
          <w:tcPr>
            <w:tcW w:w="5760" w:type="dxa"/>
            <w:gridSpan w:val="2"/>
          </w:tcPr>
          <w:p w14:paraId="5D1CE1F2" w14:textId="77777777" w:rsidR="00483741" w:rsidRDefault="00483741" w:rsidP="00951C9A">
            <w:r>
              <w:t>La operación se ejecuta correctamente y el sistema actualiza la información.</w:t>
            </w:r>
          </w:p>
        </w:tc>
      </w:tr>
      <w:tr w:rsidR="00483741" w14:paraId="55394139" w14:textId="77777777" w:rsidTr="00951C9A">
        <w:tc>
          <w:tcPr>
            <w:tcW w:w="2880" w:type="dxa"/>
          </w:tcPr>
          <w:p w14:paraId="16718940" w14:textId="77777777" w:rsidR="00483741" w:rsidRDefault="00483741" w:rsidP="00951C9A">
            <w:r>
              <w:t>Excepciones</w:t>
            </w:r>
          </w:p>
        </w:tc>
        <w:tc>
          <w:tcPr>
            <w:tcW w:w="2880" w:type="dxa"/>
          </w:tcPr>
          <w:p w14:paraId="1CAB0ED4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6964A5CB" w14:textId="77777777" w:rsidR="00483741" w:rsidRDefault="00483741" w:rsidP="00951C9A">
            <w:r>
              <w:t>Acción</w:t>
            </w:r>
          </w:p>
        </w:tc>
      </w:tr>
      <w:tr w:rsidR="00483741" w14:paraId="13F7AF8F" w14:textId="77777777" w:rsidTr="00951C9A">
        <w:tc>
          <w:tcPr>
            <w:tcW w:w="2880" w:type="dxa"/>
          </w:tcPr>
          <w:p w14:paraId="108817CE" w14:textId="77777777" w:rsidR="00483741" w:rsidRDefault="00483741" w:rsidP="00951C9A"/>
        </w:tc>
        <w:tc>
          <w:tcPr>
            <w:tcW w:w="2880" w:type="dxa"/>
          </w:tcPr>
          <w:p w14:paraId="5005E31F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0CE6F953" w14:textId="77777777" w:rsidR="00483741" w:rsidRDefault="00483741" w:rsidP="00951C9A">
            <w:r>
              <w:t>Si los datos ingresados son inválidos, el sistema muestra mensaje de error.</w:t>
            </w:r>
          </w:p>
        </w:tc>
      </w:tr>
      <w:tr w:rsidR="00483741" w14:paraId="74C2200D" w14:textId="77777777" w:rsidTr="00951C9A">
        <w:tc>
          <w:tcPr>
            <w:tcW w:w="2880" w:type="dxa"/>
          </w:tcPr>
          <w:p w14:paraId="2016C297" w14:textId="77777777" w:rsidR="00483741" w:rsidRDefault="00483741" w:rsidP="00951C9A"/>
        </w:tc>
        <w:tc>
          <w:tcPr>
            <w:tcW w:w="2880" w:type="dxa"/>
          </w:tcPr>
          <w:p w14:paraId="2433D2D4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732BDCCA" w14:textId="77777777" w:rsidR="00483741" w:rsidRDefault="00483741" w:rsidP="00951C9A">
            <w:r>
              <w:t>Si el usuario no tiene permisos, el sistema deniega el acceso.</w:t>
            </w:r>
          </w:p>
        </w:tc>
      </w:tr>
      <w:tr w:rsidR="00483741" w14:paraId="052001EA" w14:textId="77777777" w:rsidTr="00951C9A">
        <w:tc>
          <w:tcPr>
            <w:tcW w:w="2880" w:type="dxa"/>
          </w:tcPr>
          <w:p w14:paraId="56547780" w14:textId="77777777" w:rsidR="00483741" w:rsidRDefault="00483741" w:rsidP="00951C9A"/>
        </w:tc>
        <w:tc>
          <w:tcPr>
            <w:tcW w:w="2880" w:type="dxa"/>
          </w:tcPr>
          <w:p w14:paraId="01794F2F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25DF5DD9" w14:textId="77777777" w:rsidR="00483741" w:rsidRDefault="00483741" w:rsidP="00951C9A">
            <w:r>
              <w:t>Si ocurre un fallo del sistema, se notifica el error y no se ejecuta la acción.</w:t>
            </w:r>
          </w:p>
        </w:tc>
      </w:tr>
      <w:tr w:rsidR="00483741" w14:paraId="58A66B5B" w14:textId="77777777" w:rsidTr="00951C9A">
        <w:tc>
          <w:tcPr>
            <w:tcW w:w="2880" w:type="dxa"/>
          </w:tcPr>
          <w:p w14:paraId="37F60FD7" w14:textId="77777777" w:rsidR="00483741" w:rsidRDefault="00483741" w:rsidP="00951C9A"/>
        </w:tc>
        <w:tc>
          <w:tcPr>
            <w:tcW w:w="2880" w:type="dxa"/>
          </w:tcPr>
          <w:p w14:paraId="75CA722C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728AFA04" w14:textId="77777777" w:rsidR="00483741" w:rsidRDefault="00483741" w:rsidP="00951C9A">
            <w:r>
              <w:t>Si el usuario cancela la operación, el sistema no guarda cambios.</w:t>
            </w:r>
          </w:p>
        </w:tc>
      </w:tr>
    </w:tbl>
    <w:p w14:paraId="03715E4D" w14:textId="77777777" w:rsidR="00483741" w:rsidRDefault="00483741" w:rsidP="00483741">
      <w:r>
        <w:br w:type="page"/>
      </w:r>
    </w:p>
    <w:p w14:paraId="2F3B5417" w14:textId="77777777" w:rsidR="00483741" w:rsidRDefault="00483741" w:rsidP="00483741">
      <w:pPr>
        <w:pStyle w:val="Ttulo2"/>
      </w:pPr>
      <w:r>
        <w:lastRenderedPageBreak/>
        <w:t>Caso de Uso 27: Ver reportes ciudadanos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5FB4CB47" w14:textId="77777777" w:rsidTr="00951C9A">
        <w:tc>
          <w:tcPr>
            <w:tcW w:w="2880" w:type="dxa"/>
          </w:tcPr>
          <w:p w14:paraId="1215BEF7" w14:textId="77777777" w:rsidR="00483741" w:rsidRDefault="00483741" w:rsidP="00951C9A">
            <w:r>
              <w:t>Caso de Uso 27</w:t>
            </w:r>
          </w:p>
        </w:tc>
        <w:tc>
          <w:tcPr>
            <w:tcW w:w="5760" w:type="dxa"/>
            <w:gridSpan w:val="2"/>
          </w:tcPr>
          <w:p w14:paraId="674BBD94" w14:textId="77777777" w:rsidR="00483741" w:rsidRDefault="00483741" w:rsidP="00951C9A">
            <w:r>
              <w:t>Ver reportes ciudadanos</w:t>
            </w:r>
          </w:p>
        </w:tc>
      </w:tr>
      <w:tr w:rsidR="00483741" w14:paraId="488E4ED0" w14:textId="77777777" w:rsidTr="00951C9A">
        <w:tc>
          <w:tcPr>
            <w:tcW w:w="2880" w:type="dxa"/>
          </w:tcPr>
          <w:p w14:paraId="35E74DF1" w14:textId="77777777" w:rsidR="00483741" w:rsidRDefault="00483741" w:rsidP="00951C9A">
            <w:r>
              <w:t>Actor</w:t>
            </w:r>
          </w:p>
        </w:tc>
        <w:tc>
          <w:tcPr>
            <w:tcW w:w="5760" w:type="dxa"/>
            <w:gridSpan w:val="2"/>
          </w:tcPr>
          <w:p w14:paraId="05A5E6A7" w14:textId="77777777" w:rsidR="00483741" w:rsidRDefault="00483741" w:rsidP="00951C9A">
            <w:r>
              <w:t>Autoridad Local</w:t>
            </w:r>
          </w:p>
        </w:tc>
      </w:tr>
      <w:tr w:rsidR="00483741" w14:paraId="41586E5F" w14:textId="77777777" w:rsidTr="00951C9A">
        <w:tc>
          <w:tcPr>
            <w:tcW w:w="2880" w:type="dxa"/>
          </w:tcPr>
          <w:p w14:paraId="1672599B" w14:textId="77777777" w:rsidR="00483741" w:rsidRDefault="00483741" w:rsidP="00951C9A">
            <w:r>
              <w:t>Descripción</w:t>
            </w:r>
          </w:p>
        </w:tc>
        <w:tc>
          <w:tcPr>
            <w:tcW w:w="5760" w:type="dxa"/>
            <w:gridSpan w:val="2"/>
          </w:tcPr>
          <w:p w14:paraId="3BE45332" w14:textId="77777777" w:rsidR="00483741" w:rsidRDefault="00483741" w:rsidP="00951C9A">
            <w:r>
              <w:t>El sistema permite ver reportes ciudadanos dentro de la plataforma.</w:t>
            </w:r>
          </w:p>
        </w:tc>
      </w:tr>
      <w:tr w:rsidR="00483741" w14:paraId="1DC5F1AF" w14:textId="77777777" w:rsidTr="00951C9A">
        <w:tc>
          <w:tcPr>
            <w:tcW w:w="2880" w:type="dxa"/>
          </w:tcPr>
          <w:p w14:paraId="788EF7BE" w14:textId="77777777" w:rsidR="00483741" w:rsidRDefault="00483741" w:rsidP="00951C9A">
            <w:r>
              <w:t>Precondición</w:t>
            </w:r>
          </w:p>
        </w:tc>
        <w:tc>
          <w:tcPr>
            <w:tcW w:w="5760" w:type="dxa"/>
            <w:gridSpan w:val="2"/>
          </w:tcPr>
          <w:p w14:paraId="1FC32DEF" w14:textId="77777777" w:rsidR="00483741" w:rsidRDefault="00483741" w:rsidP="00951C9A">
            <w:r>
              <w:t>El autoridad local debe estar autenticado y tener permisos correspondientes.</w:t>
            </w:r>
          </w:p>
        </w:tc>
      </w:tr>
      <w:tr w:rsidR="00483741" w14:paraId="1DECC9EE" w14:textId="77777777" w:rsidTr="00951C9A">
        <w:tc>
          <w:tcPr>
            <w:tcW w:w="2880" w:type="dxa"/>
          </w:tcPr>
          <w:p w14:paraId="4DD58178" w14:textId="77777777" w:rsidR="00483741" w:rsidRDefault="00483741" w:rsidP="00951C9A">
            <w:r>
              <w:t>Secuencia Normal</w:t>
            </w:r>
          </w:p>
        </w:tc>
        <w:tc>
          <w:tcPr>
            <w:tcW w:w="2880" w:type="dxa"/>
          </w:tcPr>
          <w:p w14:paraId="12D4A998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037AED43" w14:textId="77777777" w:rsidR="00483741" w:rsidRDefault="00483741" w:rsidP="00951C9A">
            <w:r>
              <w:t>Acción</w:t>
            </w:r>
          </w:p>
        </w:tc>
      </w:tr>
      <w:tr w:rsidR="00483741" w14:paraId="3FAD12DC" w14:textId="77777777" w:rsidTr="00951C9A">
        <w:tc>
          <w:tcPr>
            <w:tcW w:w="2880" w:type="dxa"/>
          </w:tcPr>
          <w:p w14:paraId="200B77D8" w14:textId="77777777" w:rsidR="00483741" w:rsidRDefault="00483741" w:rsidP="00951C9A"/>
        </w:tc>
        <w:tc>
          <w:tcPr>
            <w:tcW w:w="2880" w:type="dxa"/>
          </w:tcPr>
          <w:p w14:paraId="73015EC6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169DD2CF" w14:textId="77777777" w:rsidR="00483741" w:rsidRDefault="00483741" w:rsidP="00951C9A">
            <w:r>
              <w:t>Accede al módulo correspondiente.</w:t>
            </w:r>
          </w:p>
        </w:tc>
      </w:tr>
      <w:tr w:rsidR="00483741" w14:paraId="347FB096" w14:textId="77777777" w:rsidTr="00951C9A">
        <w:tc>
          <w:tcPr>
            <w:tcW w:w="2880" w:type="dxa"/>
          </w:tcPr>
          <w:p w14:paraId="6DB95C95" w14:textId="77777777" w:rsidR="00483741" w:rsidRDefault="00483741" w:rsidP="00951C9A"/>
        </w:tc>
        <w:tc>
          <w:tcPr>
            <w:tcW w:w="2880" w:type="dxa"/>
          </w:tcPr>
          <w:p w14:paraId="7B21B816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57A01CDA" w14:textId="77777777" w:rsidR="00483741" w:rsidRDefault="00483741" w:rsidP="00951C9A">
            <w:r>
              <w:t>Selecciona la opción de ver reportes ciudadanos.</w:t>
            </w:r>
          </w:p>
        </w:tc>
      </w:tr>
      <w:tr w:rsidR="00483741" w14:paraId="32A969D5" w14:textId="77777777" w:rsidTr="00951C9A">
        <w:tc>
          <w:tcPr>
            <w:tcW w:w="2880" w:type="dxa"/>
          </w:tcPr>
          <w:p w14:paraId="21A638B8" w14:textId="77777777" w:rsidR="00483741" w:rsidRDefault="00483741" w:rsidP="00951C9A"/>
        </w:tc>
        <w:tc>
          <w:tcPr>
            <w:tcW w:w="2880" w:type="dxa"/>
          </w:tcPr>
          <w:p w14:paraId="00DAB69A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619BD78F" w14:textId="77777777" w:rsidR="00483741" w:rsidRDefault="00483741" w:rsidP="00951C9A">
            <w:r>
              <w:t>Ingresa o valida la información requerida.</w:t>
            </w:r>
          </w:p>
        </w:tc>
      </w:tr>
      <w:tr w:rsidR="00483741" w14:paraId="39483F52" w14:textId="77777777" w:rsidTr="00951C9A">
        <w:tc>
          <w:tcPr>
            <w:tcW w:w="2880" w:type="dxa"/>
          </w:tcPr>
          <w:p w14:paraId="284DF05D" w14:textId="77777777" w:rsidR="00483741" w:rsidRDefault="00483741" w:rsidP="00951C9A"/>
        </w:tc>
        <w:tc>
          <w:tcPr>
            <w:tcW w:w="2880" w:type="dxa"/>
          </w:tcPr>
          <w:p w14:paraId="510AED69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2B42B5E1" w14:textId="77777777" w:rsidR="00483741" w:rsidRDefault="00483741" w:rsidP="00951C9A">
            <w:r>
              <w:t>Confirma la acción.</w:t>
            </w:r>
          </w:p>
        </w:tc>
      </w:tr>
      <w:tr w:rsidR="00483741" w14:paraId="2579F462" w14:textId="77777777" w:rsidTr="00951C9A">
        <w:tc>
          <w:tcPr>
            <w:tcW w:w="2880" w:type="dxa"/>
          </w:tcPr>
          <w:p w14:paraId="23B20AAD" w14:textId="77777777" w:rsidR="00483741" w:rsidRDefault="00483741" w:rsidP="00951C9A">
            <w:r>
              <w:t>Poscondición</w:t>
            </w:r>
          </w:p>
        </w:tc>
        <w:tc>
          <w:tcPr>
            <w:tcW w:w="5760" w:type="dxa"/>
            <w:gridSpan w:val="2"/>
          </w:tcPr>
          <w:p w14:paraId="0050592E" w14:textId="77777777" w:rsidR="00483741" w:rsidRDefault="00483741" w:rsidP="00951C9A">
            <w:r>
              <w:t>La operación se ejecuta correctamente y el sistema actualiza la información.</w:t>
            </w:r>
          </w:p>
        </w:tc>
      </w:tr>
      <w:tr w:rsidR="00483741" w14:paraId="366D7151" w14:textId="77777777" w:rsidTr="00951C9A">
        <w:tc>
          <w:tcPr>
            <w:tcW w:w="2880" w:type="dxa"/>
          </w:tcPr>
          <w:p w14:paraId="52A10FB2" w14:textId="77777777" w:rsidR="00483741" w:rsidRDefault="00483741" w:rsidP="00951C9A">
            <w:r>
              <w:t>Excepciones</w:t>
            </w:r>
          </w:p>
        </w:tc>
        <w:tc>
          <w:tcPr>
            <w:tcW w:w="2880" w:type="dxa"/>
          </w:tcPr>
          <w:p w14:paraId="07E3FB74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5032582C" w14:textId="77777777" w:rsidR="00483741" w:rsidRDefault="00483741" w:rsidP="00951C9A">
            <w:r>
              <w:t>Acción</w:t>
            </w:r>
          </w:p>
        </w:tc>
      </w:tr>
      <w:tr w:rsidR="00483741" w14:paraId="17EFB9DD" w14:textId="77777777" w:rsidTr="00951C9A">
        <w:tc>
          <w:tcPr>
            <w:tcW w:w="2880" w:type="dxa"/>
          </w:tcPr>
          <w:p w14:paraId="1FA10865" w14:textId="77777777" w:rsidR="00483741" w:rsidRDefault="00483741" w:rsidP="00951C9A"/>
        </w:tc>
        <w:tc>
          <w:tcPr>
            <w:tcW w:w="2880" w:type="dxa"/>
          </w:tcPr>
          <w:p w14:paraId="7FCBC79B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47B578FF" w14:textId="77777777" w:rsidR="00483741" w:rsidRDefault="00483741" w:rsidP="00951C9A">
            <w:r>
              <w:t>Si los datos ingresados son inválidos, el sistema muestra mensaje de error.</w:t>
            </w:r>
          </w:p>
        </w:tc>
      </w:tr>
      <w:tr w:rsidR="00483741" w14:paraId="55C91DE8" w14:textId="77777777" w:rsidTr="00951C9A">
        <w:tc>
          <w:tcPr>
            <w:tcW w:w="2880" w:type="dxa"/>
          </w:tcPr>
          <w:p w14:paraId="62BA03FD" w14:textId="77777777" w:rsidR="00483741" w:rsidRDefault="00483741" w:rsidP="00951C9A"/>
        </w:tc>
        <w:tc>
          <w:tcPr>
            <w:tcW w:w="2880" w:type="dxa"/>
          </w:tcPr>
          <w:p w14:paraId="1537DD4D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1B318507" w14:textId="77777777" w:rsidR="00483741" w:rsidRDefault="00483741" w:rsidP="00951C9A">
            <w:r>
              <w:t>Si el usuario no tiene permisos, el sistema deniega el acceso.</w:t>
            </w:r>
          </w:p>
        </w:tc>
      </w:tr>
      <w:tr w:rsidR="00483741" w14:paraId="1E84EA40" w14:textId="77777777" w:rsidTr="00951C9A">
        <w:tc>
          <w:tcPr>
            <w:tcW w:w="2880" w:type="dxa"/>
          </w:tcPr>
          <w:p w14:paraId="1F8D283F" w14:textId="77777777" w:rsidR="00483741" w:rsidRDefault="00483741" w:rsidP="00951C9A"/>
        </w:tc>
        <w:tc>
          <w:tcPr>
            <w:tcW w:w="2880" w:type="dxa"/>
          </w:tcPr>
          <w:p w14:paraId="054DBFFF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12CB5B94" w14:textId="77777777" w:rsidR="00483741" w:rsidRDefault="00483741" w:rsidP="00951C9A">
            <w:r>
              <w:t>Si ocurre un fallo del sistema, se notifica el error y no se ejecuta la acción.</w:t>
            </w:r>
          </w:p>
        </w:tc>
      </w:tr>
      <w:tr w:rsidR="00483741" w14:paraId="6C04F5BD" w14:textId="77777777" w:rsidTr="00951C9A">
        <w:tc>
          <w:tcPr>
            <w:tcW w:w="2880" w:type="dxa"/>
          </w:tcPr>
          <w:p w14:paraId="6C1B568A" w14:textId="77777777" w:rsidR="00483741" w:rsidRDefault="00483741" w:rsidP="00951C9A"/>
        </w:tc>
        <w:tc>
          <w:tcPr>
            <w:tcW w:w="2880" w:type="dxa"/>
          </w:tcPr>
          <w:p w14:paraId="6FD3DC4C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2DB74CAB" w14:textId="77777777" w:rsidR="00483741" w:rsidRDefault="00483741" w:rsidP="00951C9A">
            <w:r>
              <w:t>Si el usuario cancela la operación, el sistema no guarda cambios.</w:t>
            </w:r>
          </w:p>
        </w:tc>
      </w:tr>
    </w:tbl>
    <w:p w14:paraId="155447A7" w14:textId="77777777" w:rsidR="00483741" w:rsidRDefault="00483741" w:rsidP="00483741">
      <w:r>
        <w:br w:type="page"/>
      </w:r>
    </w:p>
    <w:p w14:paraId="5D4D8C09" w14:textId="77777777" w:rsidR="00483741" w:rsidRDefault="00483741" w:rsidP="00483741">
      <w:pPr>
        <w:pStyle w:val="Ttulo2"/>
      </w:pPr>
      <w:r>
        <w:lastRenderedPageBreak/>
        <w:t>Caso de Uso 28: Apoyar validación de alertas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61A18FFA" w14:textId="77777777" w:rsidTr="00951C9A">
        <w:tc>
          <w:tcPr>
            <w:tcW w:w="2880" w:type="dxa"/>
          </w:tcPr>
          <w:p w14:paraId="03022238" w14:textId="77777777" w:rsidR="00483741" w:rsidRDefault="00483741" w:rsidP="00951C9A">
            <w:r>
              <w:t>Caso de Uso 28</w:t>
            </w:r>
          </w:p>
        </w:tc>
        <w:tc>
          <w:tcPr>
            <w:tcW w:w="5760" w:type="dxa"/>
            <w:gridSpan w:val="2"/>
          </w:tcPr>
          <w:p w14:paraId="03E775DF" w14:textId="77777777" w:rsidR="00483741" w:rsidRDefault="00483741" w:rsidP="00951C9A">
            <w:r>
              <w:t>Apoyar validación de alertas</w:t>
            </w:r>
          </w:p>
        </w:tc>
      </w:tr>
      <w:tr w:rsidR="00483741" w14:paraId="58E84250" w14:textId="77777777" w:rsidTr="00951C9A">
        <w:tc>
          <w:tcPr>
            <w:tcW w:w="2880" w:type="dxa"/>
          </w:tcPr>
          <w:p w14:paraId="0E1D61D9" w14:textId="77777777" w:rsidR="00483741" w:rsidRDefault="00483741" w:rsidP="00951C9A">
            <w:r>
              <w:t>Actor</w:t>
            </w:r>
          </w:p>
        </w:tc>
        <w:tc>
          <w:tcPr>
            <w:tcW w:w="5760" w:type="dxa"/>
            <w:gridSpan w:val="2"/>
          </w:tcPr>
          <w:p w14:paraId="183F8BF0" w14:textId="77777777" w:rsidR="00483741" w:rsidRDefault="00483741" w:rsidP="00951C9A">
            <w:r>
              <w:t>Autoridad Local</w:t>
            </w:r>
          </w:p>
        </w:tc>
      </w:tr>
      <w:tr w:rsidR="00483741" w14:paraId="7F73EEA1" w14:textId="77777777" w:rsidTr="00951C9A">
        <w:tc>
          <w:tcPr>
            <w:tcW w:w="2880" w:type="dxa"/>
          </w:tcPr>
          <w:p w14:paraId="6144E5E1" w14:textId="77777777" w:rsidR="00483741" w:rsidRDefault="00483741" w:rsidP="00951C9A">
            <w:r>
              <w:t>Descripción</w:t>
            </w:r>
          </w:p>
        </w:tc>
        <w:tc>
          <w:tcPr>
            <w:tcW w:w="5760" w:type="dxa"/>
            <w:gridSpan w:val="2"/>
          </w:tcPr>
          <w:p w14:paraId="2B33DB61" w14:textId="77777777" w:rsidR="00483741" w:rsidRDefault="00483741" w:rsidP="00951C9A">
            <w:r>
              <w:t>El sistema permite apoyar validación de alertas dentro de la plataforma.</w:t>
            </w:r>
          </w:p>
        </w:tc>
      </w:tr>
      <w:tr w:rsidR="00483741" w14:paraId="47562CAA" w14:textId="77777777" w:rsidTr="00951C9A">
        <w:tc>
          <w:tcPr>
            <w:tcW w:w="2880" w:type="dxa"/>
          </w:tcPr>
          <w:p w14:paraId="1D9680E4" w14:textId="77777777" w:rsidR="00483741" w:rsidRDefault="00483741" w:rsidP="00951C9A">
            <w:r>
              <w:t>Precondición</w:t>
            </w:r>
          </w:p>
        </w:tc>
        <w:tc>
          <w:tcPr>
            <w:tcW w:w="5760" w:type="dxa"/>
            <w:gridSpan w:val="2"/>
          </w:tcPr>
          <w:p w14:paraId="31DB5B9C" w14:textId="77777777" w:rsidR="00483741" w:rsidRDefault="00483741" w:rsidP="00951C9A">
            <w:r>
              <w:t>El autoridad local debe estar autenticado y tener permisos correspondientes.</w:t>
            </w:r>
          </w:p>
        </w:tc>
      </w:tr>
      <w:tr w:rsidR="00483741" w14:paraId="57562295" w14:textId="77777777" w:rsidTr="00951C9A">
        <w:tc>
          <w:tcPr>
            <w:tcW w:w="2880" w:type="dxa"/>
          </w:tcPr>
          <w:p w14:paraId="4FFC4A0D" w14:textId="77777777" w:rsidR="00483741" w:rsidRDefault="00483741" w:rsidP="00951C9A">
            <w:r>
              <w:t>Secuencia Normal</w:t>
            </w:r>
          </w:p>
        </w:tc>
        <w:tc>
          <w:tcPr>
            <w:tcW w:w="2880" w:type="dxa"/>
          </w:tcPr>
          <w:p w14:paraId="1CB1BBD4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697F6517" w14:textId="77777777" w:rsidR="00483741" w:rsidRDefault="00483741" w:rsidP="00951C9A">
            <w:r>
              <w:t>Acción</w:t>
            </w:r>
          </w:p>
        </w:tc>
      </w:tr>
      <w:tr w:rsidR="00483741" w14:paraId="612AEFA5" w14:textId="77777777" w:rsidTr="00951C9A">
        <w:tc>
          <w:tcPr>
            <w:tcW w:w="2880" w:type="dxa"/>
          </w:tcPr>
          <w:p w14:paraId="1E79984E" w14:textId="77777777" w:rsidR="00483741" w:rsidRDefault="00483741" w:rsidP="00951C9A"/>
        </w:tc>
        <w:tc>
          <w:tcPr>
            <w:tcW w:w="2880" w:type="dxa"/>
          </w:tcPr>
          <w:p w14:paraId="39D4AA93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2EA092C2" w14:textId="77777777" w:rsidR="00483741" w:rsidRDefault="00483741" w:rsidP="00951C9A">
            <w:r>
              <w:t>Accede al módulo correspondiente.</w:t>
            </w:r>
          </w:p>
        </w:tc>
      </w:tr>
      <w:tr w:rsidR="00483741" w14:paraId="7A371DFC" w14:textId="77777777" w:rsidTr="00951C9A">
        <w:tc>
          <w:tcPr>
            <w:tcW w:w="2880" w:type="dxa"/>
          </w:tcPr>
          <w:p w14:paraId="47387E9C" w14:textId="77777777" w:rsidR="00483741" w:rsidRDefault="00483741" w:rsidP="00951C9A"/>
        </w:tc>
        <w:tc>
          <w:tcPr>
            <w:tcW w:w="2880" w:type="dxa"/>
          </w:tcPr>
          <w:p w14:paraId="5D5DEF33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77AE7122" w14:textId="77777777" w:rsidR="00483741" w:rsidRDefault="00483741" w:rsidP="00951C9A">
            <w:r>
              <w:t>Selecciona la opción de apoyar validación de alertas.</w:t>
            </w:r>
          </w:p>
        </w:tc>
      </w:tr>
      <w:tr w:rsidR="00483741" w14:paraId="37A02BA8" w14:textId="77777777" w:rsidTr="00951C9A">
        <w:tc>
          <w:tcPr>
            <w:tcW w:w="2880" w:type="dxa"/>
          </w:tcPr>
          <w:p w14:paraId="2F863779" w14:textId="77777777" w:rsidR="00483741" w:rsidRDefault="00483741" w:rsidP="00951C9A"/>
        </w:tc>
        <w:tc>
          <w:tcPr>
            <w:tcW w:w="2880" w:type="dxa"/>
          </w:tcPr>
          <w:p w14:paraId="4B0AD83A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7A15F68B" w14:textId="77777777" w:rsidR="00483741" w:rsidRDefault="00483741" w:rsidP="00951C9A">
            <w:r>
              <w:t>Ingresa o valida la información requerida.</w:t>
            </w:r>
          </w:p>
        </w:tc>
      </w:tr>
      <w:tr w:rsidR="00483741" w14:paraId="0AA0F35B" w14:textId="77777777" w:rsidTr="00951C9A">
        <w:tc>
          <w:tcPr>
            <w:tcW w:w="2880" w:type="dxa"/>
          </w:tcPr>
          <w:p w14:paraId="16B79AEF" w14:textId="77777777" w:rsidR="00483741" w:rsidRDefault="00483741" w:rsidP="00951C9A"/>
        </w:tc>
        <w:tc>
          <w:tcPr>
            <w:tcW w:w="2880" w:type="dxa"/>
          </w:tcPr>
          <w:p w14:paraId="1CBF8091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79B407EC" w14:textId="77777777" w:rsidR="00483741" w:rsidRDefault="00483741" w:rsidP="00951C9A">
            <w:r>
              <w:t>Confirma la acción.</w:t>
            </w:r>
          </w:p>
        </w:tc>
      </w:tr>
      <w:tr w:rsidR="00483741" w14:paraId="2619A841" w14:textId="77777777" w:rsidTr="00951C9A">
        <w:tc>
          <w:tcPr>
            <w:tcW w:w="2880" w:type="dxa"/>
          </w:tcPr>
          <w:p w14:paraId="5BA49F08" w14:textId="77777777" w:rsidR="00483741" w:rsidRDefault="00483741" w:rsidP="00951C9A">
            <w:r>
              <w:t>Poscondición</w:t>
            </w:r>
          </w:p>
        </w:tc>
        <w:tc>
          <w:tcPr>
            <w:tcW w:w="5760" w:type="dxa"/>
            <w:gridSpan w:val="2"/>
          </w:tcPr>
          <w:p w14:paraId="5575DFDB" w14:textId="77777777" w:rsidR="00483741" w:rsidRDefault="00483741" w:rsidP="00951C9A">
            <w:r>
              <w:t>La operación se ejecuta correctamente y el sistema actualiza la información.</w:t>
            </w:r>
          </w:p>
        </w:tc>
      </w:tr>
      <w:tr w:rsidR="00483741" w14:paraId="00B1BDDE" w14:textId="77777777" w:rsidTr="00951C9A">
        <w:tc>
          <w:tcPr>
            <w:tcW w:w="2880" w:type="dxa"/>
          </w:tcPr>
          <w:p w14:paraId="41589B55" w14:textId="77777777" w:rsidR="00483741" w:rsidRDefault="00483741" w:rsidP="00951C9A">
            <w:r>
              <w:t>Excepciones</w:t>
            </w:r>
          </w:p>
        </w:tc>
        <w:tc>
          <w:tcPr>
            <w:tcW w:w="2880" w:type="dxa"/>
          </w:tcPr>
          <w:p w14:paraId="7F4BDDEC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1C8DA2F8" w14:textId="77777777" w:rsidR="00483741" w:rsidRDefault="00483741" w:rsidP="00951C9A">
            <w:r>
              <w:t>Acción</w:t>
            </w:r>
          </w:p>
        </w:tc>
      </w:tr>
      <w:tr w:rsidR="00483741" w14:paraId="4C05621A" w14:textId="77777777" w:rsidTr="00951C9A">
        <w:tc>
          <w:tcPr>
            <w:tcW w:w="2880" w:type="dxa"/>
          </w:tcPr>
          <w:p w14:paraId="3DCDA2D9" w14:textId="77777777" w:rsidR="00483741" w:rsidRDefault="00483741" w:rsidP="00951C9A"/>
        </w:tc>
        <w:tc>
          <w:tcPr>
            <w:tcW w:w="2880" w:type="dxa"/>
          </w:tcPr>
          <w:p w14:paraId="14ED3754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6B703DF2" w14:textId="77777777" w:rsidR="00483741" w:rsidRDefault="00483741" w:rsidP="00951C9A">
            <w:r>
              <w:t>Si los datos ingresados son inválidos, el sistema muestra mensaje de error.</w:t>
            </w:r>
          </w:p>
        </w:tc>
      </w:tr>
      <w:tr w:rsidR="00483741" w14:paraId="140DCAF3" w14:textId="77777777" w:rsidTr="00951C9A">
        <w:tc>
          <w:tcPr>
            <w:tcW w:w="2880" w:type="dxa"/>
          </w:tcPr>
          <w:p w14:paraId="05915C96" w14:textId="77777777" w:rsidR="00483741" w:rsidRDefault="00483741" w:rsidP="00951C9A"/>
        </w:tc>
        <w:tc>
          <w:tcPr>
            <w:tcW w:w="2880" w:type="dxa"/>
          </w:tcPr>
          <w:p w14:paraId="34999181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026FBF62" w14:textId="77777777" w:rsidR="00483741" w:rsidRDefault="00483741" w:rsidP="00951C9A">
            <w:r>
              <w:t>Si el usuario no tiene permisos, el sistema deniega el acceso.</w:t>
            </w:r>
          </w:p>
        </w:tc>
      </w:tr>
      <w:tr w:rsidR="00483741" w14:paraId="240F9C64" w14:textId="77777777" w:rsidTr="00951C9A">
        <w:tc>
          <w:tcPr>
            <w:tcW w:w="2880" w:type="dxa"/>
          </w:tcPr>
          <w:p w14:paraId="702F9688" w14:textId="77777777" w:rsidR="00483741" w:rsidRDefault="00483741" w:rsidP="00951C9A"/>
        </w:tc>
        <w:tc>
          <w:tcPr>
            <w:tcW w:w="2880" w:type="dxa"/>
          </w:tcPr>
          <w:p w14:paraId="6CAED078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09808F8C" w14:textId="77777777" w:rsidR="00483741" w:rsidRDefault="00483741" w:rsidP="00951C9A">
            <w:r>
              <w:t>Si ocurre un fallo del sistema, se notifica el error y no se ejecuta la acción.</w:t>
            </w:r>
          </w:p>
        </w:tc>
      </w:tr>
      <w:tr w:rsidR="00483741" w14:paraId="0B49198F" w14:textId="77777777" w:rsidTr="00951C9A">
        <w:tc>
          <w:tcPr>
            <w:tcW w:w="2880" w:type="dxa"/>
          </w:tcPr>
          <w:p w14:paraId="05EF7A74" w14:textId="77777777" w:rsidR="00483741" w:rsidRDefault="00483741" w:rsidP="00951C9A"/>
        </w:tc>
        <w:tc>
          <w:tcPr>
            <w:tcW w:w="2880" w:type="dxa"/>
          </w:tcPr>
          <w:p w14:paraId="4F396A9D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68BBE4E5" w14:textId="77777777" w:rsidR="00483741" w:rsidRDefault="00483741" w:rsidP="00951C9A">
            <w:r>
              <w:t>Si el usuario cancela la operación, el sistema no guarda cambios.</w:t>
            </w:r>
          </w:p>
        </w:tc>
      </w:tr>
    </w:tbl>
    <w:p w14:paraId="0E6639CD" w14:textId="77777777" w:rsidR="00483741" w:rsidRDefault="00483741" w:rsidP="00483741">
      <w:r>
        <w:br w:type="page"/>
      </w:r>
    </w:p>
    <w:p w14:paraId="02C41F74" w14:textId="77777777" w:rsidR="00483741" w:rsidRDefault="00483741" w:rsidP="00483741">
      <w:pPr>
        <w:pStyle w:val="Ttulo2"/>
      </w:pPr>
      <w:r>
        <w:lastRenderedPageBreak/>
        <w:t>Caso de Uso 29: Verificar identidad y folio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68128B4B" w14:textId="77777777" w:rsidTr="00951C9A">
        <w:tc>
          <w:tcPr>
            <w:tcW w:w="2880" w:type="dxa"/>
          </w:tcPr>
          <w:p w14:paraId="38F75E89" w14:textId="77777777" w:rsidR="00483741" w:rsidRDefault="00483741" w:rsidP="00951C9A">
            <w:r>
              <w:t>Caso de Uso 29</w:t>
            </w:r>
          </w:p>
        </w:tc>
        <w:tc>
          <w:tcPr>
            <w:tcW w:w="5760" w:type="dxa"/>
            <w:gridSpan w:val="2"/>
          </w:tcPr>
          <w:p w14:paraId="04F28CDC" w14:textId="77777777" w:rsidR="00483741" w:rsidRDefault="00483741" w:rsidP="00951C9A">
            <w:r>
              <w:t>Verificar identidad y folio</w:t>
            </w:r>
          </w:p>
        </w:tc>
      </w:tr>
      <w:tr w:rsidR="00483741" w14:paraId="64E3DB22" w14:textId="77777777" w:rsidTr="00951C9A">
        <w:tc>
          <w:tcPr>
            <w:tcW w:w="2880" w:type="dxa"/>
          </w:tcPr>
          <w:p w14:paraId="2A769F01" w14:textId="77777777" w:rsidR="00483741" w:rsidRDefault="00483741" w:rsidP="00951C9A">
            <w:r>
              <w:t>Actor</w:t>
            </w:r>
          </w:p>
        </w:tc>
        <w:tc>
          <w:tcPr>
            <w:tcW w:w="5760" w:type="dxa"/>
            <w:gridSpan w:val="2"/>
          </w:tcPr>
          <w:p w14:paraId="23BEAC47" w14:textId="77777777" w:rsidR="00483741" w:rsidRDefault="00483741" w:rsidP="00951C9A">
            <w:r>
              <w:t>Autoridad Local</w:t>
            </w:r>
          </w:p>
        </w:tc>
      </w:tr>
      <w:tr w:rsidR="00483741" w14:paraId="03DA293E" w14:textId="77777777" w:rsidTr="00951C9A">
        <w:tc>
          <w:tcPr>
            <w:tcW w:w="2880" w:type="dxa"/>
          </w:tcPr>
          <w:p w14:paraId="145AA229" w14:textId="77777777" w:rsidR="00483741" w:rsidRDefault="00483741" w:rsidP="00951C9A">
            <w:r>
              <w:t>Descripción</w:t>
            </w:r>
          </w:p>
        </w:tc>
        <w:tc>
          <w:tcPr>
            <w:tcW w:w="5760" w:type="dxa"/>
            <w:gridSpan w:val="2"/>
          </w:tcPr>
          <w:p w14:paraId="740BCD91" w14:textId="77777777" w:rsidR="00483741" w:rsidRDefault="00483741" w:rsidP="00951C9A">
            <w:r>
              <w:t>El sistema permite verificar identidad y folio dentro de la plataforma.</w:t>
            </w:r>
          </w:p>
        </w:tc>
      </w:tr>
      <w:tr w:rsidR="00483741" w14:paraId="4A5CF418" w14:textId="77777777" w:rsidTr="00951C9A">
        <w:tc>
          <w:tcPr>
            <w:tcW w:w="2880" w:type="dxa"/>
          </w:tcPr>
          <w:p w14:paraId="636CE2D9" w14:textId="77777777" w:rsidR="00483741" w:rsidRDefault="00483741" w:rsidP="00951C9A">
            <w:r>
              <w:t>Precondición</w:t>
            </w:r>
          </w:p>
        </w:tc>
        <w:tc>
          <w:tcPr>
            <w:tcW w:w="5760" w:type="dxa"/>
            <w:gridSpan w:val="2"/>
          </w:tcPr>
          <w:p w14:paraId="634788EE" w14:textId="77777777" w:rsidR="00483741" w:rsidRDefault="00483741" w:rsidP="00951C9A">
            <w:r>
              <w:t>El autoridad local debe estar autenticado y tener permisos correspondientes.</w:t>
            </w:r>
          </w:p>
        </w:tc>
      </w:tr>
      <w:tr w:rsidR="00483741" w14:paraId="52BE92E2" w14:textId="77777777" w:rsidTr="00951C9A">
        <w:tc>
          <w:tcPr>
            <w:tcW w:w="2880" w:type="dxa"/>
          </w:tcPr>
          <w:p w14:paraId="6B0D0A31" w14:textId="77777777" w:rsidR="00483741" w:rsidRDefault="00483741" w:rsidP="00951C9A">
            <w:r>
              <w:t>Secuencia Normal</w:t>
            </w:r>
          </w:p>
        </w:tc>
        <w:tc>
          <w:tcPr>
            <w:tcW w:w="2880" w:type="dxa"/>
          </w:tcPr>
          <w:p w14:paraId="6E4CF2F5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19119645" w14:textId="77777777" w:rsidR="00483741" w:rsidRDefault="00483741" w:rsidP="00951C9A">
            <w:r>
              <w:t>Acción</w:t>
            </w:r>
          </w:p>
        </w:tc>
      </w:tr>
      <w:tr w:rsidR="00483741" w14:paraId="4868ADF9" w14:textId="77777777" w:rsidTr="00951C9A">
        <w:tc>
          <w:tcPr>
            <w:tcW w:w="2880" w:type="dxa"/>
          </w:tcPr>
          <w:p w14:paraId="7415BC51" w14:textId="77777777" w:rsidR="00483741" w:rsidRDefault="00483741" w:rsidP="00951C9A"/>
        </w:tc>
        <w:tc>
          <w:tcPr>
            <w:tcW w:w="2880" w:type="dxa"/>
          </w:tcPr>
          <w:p w14:paraId="00E675ED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2446BA60" w14:textId="77777777" w:rsidR="00483741" w:rsidRDefault="00483741" w:rsidP="00951C9A">
            <w:r>
              <w:t>Accede al módulo correspondiente.</w:t>
            </w:r>
          </w:p>
        </w:tc>
      </w:tr>
      <w:tr w:rsidR="00483741" w14:paraId="64465AEB" w14:textId="77777777" w:rsidTr="00951C9A">
        <w:tc>
          <w:tcPr>
            <w:tcW w:w="2880" w:type="dxa"/>
          </w:tcPr>
          <w:p w14:paraId="72E6F82B" w14:textId="77777777" w:rsidR="00483741" w:rsidRDefault="00483741" w:rsidP="00951C9A"/>
        </w:tc>
        <w:tc>
          <w:tcPr>
            <w:tcW w:w="2880" w:type="dxa"/>
          </w:tcPr>
          <w:p w14:paraId="21CB6F87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148242B8" w14:textId="77777777" w:rsidR="00483741" w:rsidRDefault="00483741" w:rsidP="00951C9A">
            <w:r>
              <w:t>Selecciona la opción de verificar identidad y folio.</w:t>
            </w:r>
          </w:p>
        </w:tc>
      </w:tr>
      <w:tr w:rsidR="00483741" w14:paraId="55DA77B6" w14:textId="77777777" w:rsidTr="00951C9A">
        <w:tc>
          <w:tcPr>
            <w:tcW w:w="2880" w:type="dxa"/>
          </w:tcPr>
          <w:p w14:paraId="7A1ACD8C" w14:textId="77777777" w:rsidR="00483741" w:rsidRDefault="00483741" w:rsidP="00951C9A"/>
        </w:tc>
        <w:tc>
          <w:tcPr>
            <w:tcW w:w="2880" w:type="dxa"/>
          </w:tcPr>
          <w:p w14:paraId="714C6E70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1C35C530" w14:textId="77777777" w:rsidR="00483741" w:rsidRDefault="00483741" w:rsidP="00951C9A">
            <w:r>
              <w:t>Ingresa o valida la información requerida.</w:t>
            </w:r>
          </w:p>
        </w:tc>
      </w:tr>
      <w:tr w:rsidR="00483741" w14:paraId="5E73E997" w14:textId="77777777" w:rsidTr="00951C9A">
        <w:tc>
          <w:tcPr>
            <w:tcW w:w="2880" w:type="dxa"/>
          </w:tcPr>
          <w:p w14:paraId="392F6094" w14:textId="77777777" w:rsidR="00483741" w:rsidRDefault="00483741" w:rsidP="00951C9A"/>
        </w:tc>
        <w:tc>
          <w:tcPr>
            <w:tcW w:w="2880" w:type="dxa"/>
          </w:tcPr>
          <w:p w14:paraId="6998D0F9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2695DE0A" w14:textId="77777777" w:rsidR="00483741" w:rsidRDefault="00483741" w:rsidP="00951C9A">
            <w:r>
              <w:t>Confirma la acción.</w:t>
            </w:r>
          </w:p>
        </w:tc>
      </w:tr>
      <w:tr w:rsidR="00483741" w14:paraId="47B745C1" w14:textId="77777777" w:rsidTr="00951C9A">
        <w:tc>
          <w:tcPr>
            <w:tcW w:w="2880" w:type="dxa"/>
          </w:tcPr>
          <w:p w14:paraId="1FD53C65" w14:textId="77777777" w:rsidR="00483741" w:rsidRDefault="00483741" w:rsidP="00951C9A">
            <w:r>
              <w:t>Poscondición</w:t>
            </w:r>
          </w:p>
        </w:tc>
        <w:tc>
          <w:tcPr>
            <w:tcW w:w="5760" w:type="dxa"/>
            <w:gridSpan w:val="2"/>
          </w:tcPr>
          <w:p w14:paraId="527AAFCE" w14:textId="77777777" w:rsidR="00483741" w:rsidRDefault="00483741" w:rsidP="00951C9A">
            <w:r>
              <w:t>La operación se ejecuta correctamente y el sistema actualiza la información.</w:t>
            </w:r>
          </w:p>
        </w:tc>
      </w:tr>
      <w:tr w:rsidR="00483741" w14:paraId="64E93BC9" w14:textId="77777777" w:rsidTr="00951C9A">
        <w:tc>
          <w:tcPr>
            <w:tcW w:w="2880" w:type="dxa"/>
          </w:tcPr>
          <w:p w14:paraId="5CFBE7BC" w14:textId="77777777" w:rsidR="00483741" w:rsidRDefault="00483741" w:rsidP="00951C9A">
            <w:r>
              <w:t>Excepciones</w:t>
            </w:r>
          </w:p>
        </w:tc>
        <w:tc>
          <w:tcPr>
            <w:tcW w:w="2880" w:type="dxa"/>
          </w:tcPr>
          <w:p w14:paraId="46F60358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66EB1DF5" w14:textId="77777777" w:rsidR="00483741" w:rsidRDefault="00483741" w:rsidP="00951C9A">
            <w:r>
              <w:t>Acción</w:t>
            </w:r>
          </w:p>
        </w:tc>
      </w:tr>
      <w:tr w:rsidR="00483741" w14:paraId="6DA56A32" w14:textId="77777777" w:rsidTr="00951C9A">
        <w:tc>
          <w:tcPr>
            <w:tcW w:w="2880" w:type="dxa"/>
          </w:tcPr>
          <w:p w14:paraId="62A76A8E" w14:textId="77777777" w:rsidR="00483741" w:rsidRDefault="00483741" w:rsidP="00951C9A"/>
        </w:tc>
        <w:tc>
          <w:tcPr>
            <w:tcW w:w="2880" w:type="dxa"/>
          </w:tcPr>
          <w:p w14:paraId="4BAFAFF0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2DFD68AC" w14:textId="77777777" w:rsidR="00483741" w:rsidRDefault="00483741" w:rsidP="00951C9A">
            <w:r>
              <w:t>Si los datos ingresados son inválidos, el sistema muestra mensaje de error.</w:t>
            </w:r>
          </w:p>
        </w:tc>
      </w:tr>
      <w:tr w:rsidR="00483741" w14:paraId="41363172" w14:textId="77777777" w:rsidTr="00951C9A">
        <w:tc>
          <w:tcPr>
            <w:tcW w:w="2880" w:type="dxa"/>
          </w:tcPr>
          <w:p w14:paraId="7DE7E696" w14:textId="77777777" w:rsidR="00483741" w:rsidRDefault="00483741" w:rsidP="00951C9A"/>
        </w:tc>
        <w:tc>
          <w:tcPr>
            <w:tcW w:w="2880" w:type="dxa"/>
          </w:tcPr>
          <w:p w14:paraId="44861462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66C8D23C" w14:textId="77777777" w:rsidR="00483741" w:rsidRDefault="00483741" w:rsidP="00951C9A">
            <w:r>
              <w:t>Si el usuario no tiene permisos, el sistema deniega el acceso.</w:t>
            </w:r>
          </w:p>
        </w:tc>
      </w:tr>
      <w:tr w:rsidR="00483741" w14:paraId="697FDCA1" w14:textId="77777777" w:rsidTr="00951C9A">
        <w:tc>
          <w:tcPr>
            <w:tcW w:w="2880" w:type="dxa"/>
          </w:tcPr>
          <w:p w14:paraId="5713C099" w14:textId="77777777" w:rsidR="00483741" w:rsidRDefault="00483741" w:rsidP="00951C9A"/>
        </w:tc>
        <w:tc>
          <w:tcPr>
            <w:tcW w:w="2880" w:type="dxa"/>
          </w:tcPr>
          <w:p w14:paraId="2BD093C9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7BC25690" w14:textId="77777777" w:rsidR="00483741" w:rsidRDefault="00483741" w:rsidP="00951C9A">
            <w:r>
              <w:t>Si ocurre un fallo del sistema, se notifica el error y no se ejecuta la acción.</w:t>
            </w:r>
          </w:p>
        </w:tc>
      </w:tr>
      <w:tr w:rsidR="00483741" w14:paraId="274C7BAF" w14:textId="77777777" w:rsidTr="00951C9A">
        <w:tc>
          <w:tcPr>
            <w:tcW w:w="2880" w:type="dxa"/>
          </w:tcPr>
          <w:p w14:paraId="693FF250" w14:textId="77777777" w:rsidR="00483741" w:rsidRDefault="00483741" w:rsidP="00951C9A"/>
        </w:tc>
        <w:tc>
          <w:tcPr>
            <w:tcW w:w="2880" w:type="dxa"/>
          </w:tcPr>
          <w:p w14:paraId="553FE17F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0EBA9756" w14:textId="77777777" w:rsidR="00483741" w:rsidRDefault="00483741" w:rsidP="00951C9A">
            <w:r>
              <w:t>Si el usuario cancela la operación, el sistema no guarda cambios.</w:t>
            </w:r>
          </w:p>
        </w:tc>
      </w:tr>
    </w:tbl>
    <w:p w14:paraId="3C31C051" w14:textId="77777777" w:rsidR="00483741" w:rsidRDefault="00483741" w:rsidP="00483741">
      <w:r>
        <w:br w:type="page"/>
      </w:r>
    </w:p>
    <w:p w14:paraId="5BABB1CD" w14:textId="77777777" w:rsidR="00483741" w:rsidRDefault="00483741" w:rsidP="00483741">
      <w:pPr>
        <w:pStyle w:val="Ttulo2"/>
      </w:pPr>
      <w:r>
        <w:lastRenderedPageBreak/>
        <w:t>Caso de Uso 30: Activar cerco perimetral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02D51EE9" w14:textId="77777777" w:rsidTr="00951C9A">
        <w:tc>
          <w:tcPr>
            <w:tcW w:w="2880" w:type="dxa"/>
          </w:tcPr>
          <w:p w14:paraId="64D0DF29" w14:textId="77777777" w:rsidR="00483741" w:rsidRDefault="00483741" w:rsidP="00951C9A">
            <w:r>
              <w:t>Caso de Uso 30</w:t>
            </w:r>
          </w:p>
        </w:tc>
        <w:tc>
          <w:tcPr>
            <w:tcW w:w="5760" w:type="dxa"/>
            <w:gridSpan w:val="2"/>
          </w:tcPr>
          <w:p w14:paraId="3C0E11FE" w14:textId="77777777" w:rsidR="00483741" w:rsidRDefault="00483741" w:rsidP="00951C9A">
            <w:r>
              <w:t>Activar cerco perimetral</w:t>
            </w:r>
          </w:p>
        </w:tc>
      </w:tr>
      <w:tr w:rsidR="00483741" w14:paraId="1E4D0342" w14:textId="77777777" w:rsidTr="00951C9A">
        <w:tc>
          <w:tcPr>
            <w:tcW w:w="2880" w:type="dxa"/>
          </w:tcPr>
          <w:p w14:paraId="450F77C2" w14:textId="77777777" w:rsidR="00483741" w:rsidRDefault="00483741" w:rsidP="00951C9A">
            <w:r>
              <w:t>Actor</w:t>
            </w:r>
          </w:p>
        </w:tc>
        <w:tc>
          <w:tcPr>
            <w:tcW w:w="5760" w:type="dxa"/>
            <w:gridSpan w:val="2"/>
          </w:tcPr>
          <w:p w14:paraId="7D722045" w14:textId="77777777" w:rsidR="00483741" w:rsidRDefault="00483741" w:rsidP="00951C9A">
            <w:r>
              <w:t>Autoridad Local</w:t>
            </w:r>
          </w:p>
        </w:tc>
      </w:tr>
      <w:tr w:rsidR="00483741" w14:paraId="16B38249" w14:textId="77777777" w:rsidTr="00951C9A">
        <w:tc>
          <w:tcPr>
            <w:tcW w:w="2880" w:type="dxa"/>
          </w:tcPr>
          <w:p w14:paraId="0B82CF20" w14:textId="77777777" w:rsidR="00483741" w:rsidRDefault="00483741" w:rsidP="00951C9A">
            <w:r>
              <w:t>Descripción</w:t>
            </w:r>
          </w:p>
        </w:tc>
        <w:tc>
          <w:tcPr>
            <w:tcW w:w="5760" w:type="dxa"/>
            <w:gridSpan w:val="2"/>
          </w:tcPr>
          <w:p w14:paraId="3450B16D" w14:textId="77777777" w:rsidR="00483741" w:rsidRDefault="00483741" w:rsidP="00951C9A">
            <w:r>
              <w:t>El sistema permite activar cerco perimetral dentro de la plataforma.</w:t>
            </w:r>
          </w:p>
        </w:tc>
      </w:tr>
      <w:tr w:rsidR="00483741" w14:paraId="527699AD" w14:textId="77777777" w:rsidTr="00951C9A">
        <w:tc>
          <w:tcPr>
            <w:tcW w:w="2880" w:type="dxa"/>
          </w:tcPr>
          <w:p w14:paraId="7F99DC45" w14:textId="77777777" w:rsidR="00483741" w:rsidRDefault="00483741" w:rsidP="00951C9A">
            <w:r>
              <w:t>Precondición</w:t>
            </w:r>
          </w:p>
        </w:tc>
        <w:tc>
          <w:tcPr>
            <w:tcW w:w="5760" w:type="dxa"/>
            <w:gridSpan w:val="2"/>
          </w:tcPr>
          <w:p w14:paraId="4CA43448" w14:textId="77777777" w:rsidR="00483741" w:rsidRDefault="00483741" w:rsidP="00951C9A">
            <w:r>
              <w:t>El autoridad local debe estar autenticado y tener permisos correspondientes.</w:t>
            </w:r>
          </w:p>
        </w:tc>
      </w:tr>
      <w:tr w:rsidR="00483741" w14:paraId="277779F7" w14:textId="77777777" w:rsidTr="00951C9A">
        <w:tc>
          <w:tcPr>
            <w:tcW w:w="2880" w:type="dxa"/>
          </w:tcPr>
          <w:p w14:paraId="2AF274CA" w14:textId="77777777" w:rsidR="00483741" w:rsidRDefault="00483741" w:rsidP="00951C9A">
            <w:r>
              <w:t>Secuencia Normal</w:t>
            </w:r>
          </w:p>
        </w:tc>
        <w:tc>
          <w:tcPr>
            <w:tcW w:w="2880" w:type="dxa"/>
          </w:tcPr>
          <w:p w14:paraId="32773549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22440B70" w14:textId="77777777" w:rsidR="00483741" w:rsidRDefault="00483741" w:rsidP="00951C9A">
            <w:r>
              <w:t>Acción</w:t>
            </w:r>
          </w:p>
        </w:tc>
      </w:tr>
      <w:tr w:rsidR="00483741" w14:paraId="6BA04C15" w14:textId="77777777" w:rsidTr="00951C9A">
        <w:tc>
          <w:tcPr>
            <w:tcW w:w="2880" w:type="dxa"/>
          </w:tcPr>
          <w:p w14:paraId="2D8ECE00" w14:textId="77777777" w:rsidR="00483741" w:rsidRDefault="00483741" w:rsidP="00951C9A"/>
        </w:tc>
        <w:tc>
          <w:tcPr>
            <w:tcW w:w="2880" w:type="dxa"/>
          </w:tcPr>
          <w:p w14:paraId="5A81A499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3A94702D" w14:textId="77777777" w:rsidR="00483741" w:rsidRDefault="00483741" w:rsidP="00951C9A">
            <w:r>
              <w:t>Accede al módulo correspondiente.</w:t>
            </w:r>
          </w:p>
        </w:tc>
      </w:tr>
      <w:tr w:rsidR="00483741" w14:paraId="4E7600B9" w14:textId="77777777" w:rsidTr="00951C9A">
        <w:tc>
          <w:tcPr>
            <w:tcW w:w="2880" w:type="dxa"/>
          </w:tcPr>
          <w:p w14:paraId="7F93A461" w14:textId="77777777" w:rsidR="00483741" w:rsidRDefault="00483741" w:rsidP="00951C9A"/>
        </w:tc>
        <w:tc>
          <w:tcPr>
            <w:tcW w:w="2880" w:type="dxa"/>
          </w:tcPr>
          <w:p w14:paraId="5E162D06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13CA2EE7" w14:textId="77777777" w:rsidR="00483741" w:rsidRDefault="00483741" w:rsidP="00951C9A">
            <w:r>
              <w:t>Selecciona la opción de activar cerco perimetral.</w:t>
            </w:r>
          </w:p>
        </w:tc>
      </w:tr>
      <w:tr w:rsidR="00483741" w14:paraId="74DF1B50" w14:textId="77777777" w:rsidTr="00951C9A">
        <w:tc>
          <w:tcPr>
            <w:tcW w:w="2880" w:type="dxa"/>
          </w:tcPr>
          <w:p w14:paraId="2006AAE0" w14:textId="77777777" w:rsidR="00483741" w:rsidRDefault="00483741" w:rsidP="00951C9A"/>
        </w:tc>
        <w:tc>
          <w:tcPr>
            <w:tcW w:w="2880" w:type="dxa"/>
          </w:tcPr>
          <w:p w14:paraId="3AD61BE8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42F96687" w14:textId="77777777" w:rsidR="00483741" w:rsidRDefault="00483741" w:rsidP="00951C9A">
            <w:r>
              <w:t>Ingresa o valida la información requerida.</w:t>
            </w:r>
          </w:p>
        </w:tc>
      </w:tr>
      <w:tr w:rsidR="00483741" w14:paraId="1F9A28D4" w14:textId="77777777" w:rsidTr="00951C9A">
        <w:tc>
          <w:tcPr>
            <w:tcW w:w="2880" w:type="dxa"/>
          </w:tcPr>
          <w:p w14:paraId="2E27B6D6" w14:textId="77777777" w:rsidR="00483741" w:rsidRDefault="00483741" w:rsidP="00951C9A"/>
        </w:tc>
        <w:tc>
          <w:tcPr>
            <w:tcW w:w="2880" w:type="dxa"/>
          </w:tcPr>
          <w:p w14:paraId="449E0370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7CF6B567" w14:textId="77777777" w:rsidR="00483741" w:rsidRDefault="00483741" w:rsidP="00951C9A">
            <w:r>
              <w:t>Confirma la acción.</w:t>
            </w:r>
          </w:p>
        </w:tc>
      </w:tr>
      <w:tr w:rsidR="00483741" w14:paraId="087F3BAA" w14:textId="77777777" w:rsidTr="00951C9A">
        <w:tc>
          <w:tcPr>
            <w:tcW w:w="2880" w:type="dxa"/>
          </w:tcPr>
          <w:p w14:paraId="781D22F5" w14:textId="77777777" w:rsidR="00483741" w:rsidRDefault="00483741" w:rsidP="00951C9A">
            <w:r>
              <w:t>Poscondición</w:t>
            </w:r>
          </w:p>
        </w:tc>
        <w:tc>
          <w:tcPr>
            <w:tcW w:w="5760" w:type="dxa"/>
            <w:gridSpan w:val="2"/>
          </w:tcPr>
          <w:p w14:paraId="10D2F7F5" w14:textId="77777777" w:rsidR="00483741" w:rsidRDefault="00483741" w:rsidP="00951C9A">
            <w:r>
              <w:t>La operación se ejecuta correctamente y el sistema actualiza la información.</w:t>
            </w:r>
          </w:p>
        </w:tc>
      </w:tr>
      <w:tr w:rsidR="00483741" w14:paraId="570F6A56" w14:textId="77777777" w:rsidTr="00951C9A">
        <w:tc>
          <w:tcPr>
            <w:tcW w:w="2880" w:type="dxa"/>
          </w:tcPr>
          <w:p w14:paraId="14208B14" w14:textId="77777777" w:rsidR="00483741" w:rsidRDefault="00483741" w:rsidP="00951C9A">
            <w:r>
              <w:t>Excepciones</w:t>
            </w:r>
          </w:p>
        </w:tc>
        <w:tc>
          <w:tcPr>
            <w:tcW w:w="2880" w:type="dxa"/>
          </w:tcPr>
          <w:p w14:paraId="3F843916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4E8ECB05" w14:textId="77777777" w:rsidR="00483741" w:rsidRDefault="00483741" w:rsidP="00951C9A">
            <w:r>
              <w:t>Acción</w:t>
            </w:r>
          </w:p>
        </w:tc>
      </w:tr>
      <w:tr w:rsidR="00483741" w14:paraId="25CDD2F0" w14:textId="77777777" w:rsidTr="00951C9A">
        <w:tc>
          <w:tcPr>
            <w:tcW w:w="2880" w:type="dxa"/>
          </w:tcPr>
          <w:p w14:paraId="056F5830" w14:textId="77777777" w:rsidR="00483741" w:rsidRDefault="00483741" w:rsidP="00951C9A"/>
        </w:tc>
        <w:tc>
          <w:tcPr>
            <w:tcW w:w="2880" w:type="dxa"/>
          </w:tcPr>
          <w:p w14:paraId="1B96CEFB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038F26BD" w14:textId="77777777" w:rsidR="00483741" w:rsidRDefault="00483741" w:rsidP="00951C9A">
            <w:r>
              <w:t>Si los datos ingresados son inválidos, el sistema muestra mensaje de error.</w:t>
            </w:r>
          </w:p>
        </w:tc>
      </w:tr>
      <w:tr w:rsidR="00483741" w14:paraId="418B1E5E" w14:textId="77777777" w:rsidTr="00951C9A">
        <w:tc>
          <w:tcPr>
            <w:tcW w:w="2880" w:type="dxa"/>
          </w:tcPr>
          <w:p w14:paraId="64221674" w14:textId="77777777" w:rsidR="00483741" w:rsidRDefault="00483741" w:rsidP="00951C9A"/>
        </w:tc>
        <w:tc>
          <w:tcPr>
            <w:tcW w:w="2880" w:type="dxa"/>
          </w:tcPr>
          <w:p w14:paraId="0AC4551B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2901B50B" w14:textId="77777777" w:rsidR="00483741" w:rsidRDefault="00483741" w:rsidP="00951C9A">
            <w:r>
              <w:t>Si el usuario no tiene permisos, el sistema deniega el acceso.</w:t>
            </w:r>
          </w:p>
        </w:tc>
      </w:tr>
      <w:tr w:rsidR="00483741" w14:paraId="56D759AC" w14:textId="77777777" w:rsidTr="00951C9A">
        <w:tc>
          <w:tcPr>
            <w:tcW w:w="2880" w:type="dxa"/>
          </w:tcPr>
          <w:p w14:paraId="1118DEE8" w14:textId="77777777" w:rsidR="00483741" w:rsidRDefault="00483741" w:rsidP="00951C9A"/>
        </w:tc>
        <w:tc>
          <w:tcPr>
            <w:tcW w:w="2880" w:type="dxa"/>
          </w:tcPr>
          <w:p w14:paraId="022C2D32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73CE9281" w14:textId="77777777" w:rsidR="00483741" w:rsidRDefault="00483741" w:rsidP="00951C9A">
            <w:r>
              <w:t>Si ocurre un fallo del sistema, se notifica el error y no se ejecuta la acción.</w:t>
            </w:r>
          </w:p>
        </w:tc>
      </w:tr>
      <w:tr w:rsidR="00483741" w14:paraId="47505E42" w14:textId="77777777" w:rsidTr="00951C9A">
        <w:tc>
          <w:tcPr>
            <w:tcW w:w="2880" w:type="dxa"/>
          </w:tcPr>
          <w:p w14:paraId="1E98012A" w14:textId="77777777" w:rsidR="00483741" w:rsidRDefault="00483741" w:rsidP="00951C9A"/>
        </w:tc>
        <w:tc>
          <w:tcPr>
            <w:tcW w:w="2880" w:type="dxa"/>
          </w:tcPr>
          <w:p w14:paraId="48716E64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42A4CCC4" w14:textId="77777777" w:rsidR="00483741" w:rsidRDefault="00483741" w:rsidP="00951C9A">
            <w:r>
              <w:t>Si el usuario cancela la operación, el sistema no guarda cambios.</w:t>
            </w:r>
          </w:p>
        </w:tc>
      </w:tr>
    </w:tbl>
    <w:p w14:paraId="713CE8C2" w14:textId="77777777" w:rsidR="00483741" w:rsidRDefault="00483741" w:rsidP="00483741">
      <w:r>
        <w:br w:type="page"/>
      </w:r>
    </w:p>
    <w:p w14:paraId="48BA5210" w14:textId="77777777" w:rsidR="00483741" w:rsidRDefault="00483741" w:rsidP="00483741">
      <w:pPr>
        <w:pStyle w:val="Ttulo2"/>
      </w:pPr>
      <w:r>
        <w:lastRenderedPageBreak/>
        <w:t>Caso de Uso 31: Solicitar unidad de medida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42CAE9AE" w14:textId="77777777" w:rsidTr="00951C9A">
        <w:tc>
          <w:tcPr>
            <w:tcW w:w="2880" w:type="dxa"/>
          </w:tcPr>
          <w:p w14:paraId="2EEB05C2" w14:textId="77777777" w:rsidR="00483741" w:rsidRDefault="00483741" w:rsidP="00951C9A">
            <w:r>
              <w:t>Caso de Uso 31</w:t>
            </w:r>
          </w:p>
        </w:tc>
        <w:tc>
          <w:tcPr>
            <w:tcW w:w="5760" w:type="dxa"/>
            <w:gridSpan w:val="2"/>
          </w:tcPr>
          <w:p w14:paraId="0948A412" w14:textId="77777777" w:rsidR="00483741" w:rsidRDefault="00483741" w:rsidP="00951C9A">
            <w:r>
              <w:t>Solicitar unidad de medida</w:t>
            </w:r>
          </w:p>
        </w:tc>
      </w:tr>
      <w:tr w:rsidR="00483741" w14:paraId="29C6F18D" w14:textId="77777777" w:rsidTr="00951C9A">
        <w:tc>
          <w:tcPr>
            <w:tcW w:w="2880" w:type="dxa"/>
          </w:tcPr>
          <w:p w14:paraId="7D739951" w14:textId="77777777" w:rsidR="00483741" w:rsidRDefault="00483741" w:rsidP="00951C9A">
            <w:r>
              <w:t>Actor</w:t>
            </w:r>
          </w:p>
        </w:tc>
        <w:tc>
          <w:tcPr>
            <w:tcW w:w="5760" w:type="dxa"/>
            <w:gridSpan w:val="2"/>
          </w:tcPr>
          <w:p w14:paraId="56CDA1D9" w14:textId="77777777" w:rsidR="00483741" w:rsidRDefault="00483741" w:rsidP="00951C9A">
            <w:r>
              <w:t>Autoridad Local</w:t>
            </w:r>
          </w:p>
        </w:tc>
      </w:tr>
      <w:tr w:rsidR="00483741" w14:paraId="647D612A" w14:textId="77777777" w:rsidTr="00951C9A">
        <w:tc>
          <w:tcPr>
            <w:tcW w:w="2880" w:type="dxa"/>
          </w:tcPr>
          <w:p w14:paraId="502D8164" w14:textId="77777777" w:rsidR="00483741" w:rsidRDefault="00483741" w:rsidP="00951C9A">
            <w:r>
              <w:t>Descripción</w:t>
            </w:r>
          </w:p>
        </w:tc>
        <w:tc>
          <w:tcPr>
            <w:tcW w:w="5760" w:type="dxa"/>
            <w:gridSpan w:val="2"/>
          </w:tcPr>
          <w:p w14:paraId="7CC9CAFE" w14:textId="77777777" w:rsidR="00483741" w:rsidRDefault="00483741" w:rsidP="00951C9A">
            <w:r>
              <w:t>El sistema permite solicitar unidad de medida dentro de la plataforma.</w:t>
            </w:r>
          </w:p>
        </w:tc>
      </w:tr>
      <w:tr w:rsidR="00483741" w14:paraId="66C16924" w14:textId="77777777" w:rsidTr="00951C9A">
        <w:tc>
          <w:tcPr>
            <w:tcW w:w="2880" w:type="dxa"/>
          </w:tcPr>
          <w:p w14:paraId="390581DE" w14:textId="77777777" w:rsidR="00483741" w:rsidRDefault="00483741" w:rsidP="00951C9A">
            <w:r>
              <w:t>Precondición</w:t>
            </w:r>
          </w:p>
        </w:tc>
        <w:tc>
          <w:tcPr>
            <w:tcW w:w="5760" w:type="dxa"/>
            <w:gridSpan w:val="2"/>
          </w:tcPr>
          <w:p w14:paraId="2353F3EC" w14:textId="77777777" w:rsidR="00483741" w:rsidRDefault="00483741" w:rsidP="00951C9A">
            <w:r>
              <w:t>El autoridad local debe estar autenticado y tener permisos correspondientes.</w:t>
            </w:r>
          </w:p>
        </w:tc>
      </w:tr>
      <w:tr w:rsidR="00483741" w14:paraId="5A692E53" w14:textId="77777777" w:rsidTr="00951C9A">
        <w:tc>
          <w:tcPr>
            <w:tcW w:w="2880" w:type="dxa"/>
          </w:tcPr>
          <w:p w14:paraId="24EB8410" w14:textId="77777777" w:rsidR="00483741" w:rsidRDefault="00483741" w:rsidP="00951C9A">
            <w:r>
              <w:t>Secuencia Normal</w:t>
            </w:r>
          </w:p>
        </w:tc>
        <w:tc>
          <w:tcPr>
            <w:tcW w:w="2880" w:type="dxa"/>
          </w:tcPr>
          <w:p w14:paraId="7A36288F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0ABEF27C" w14:textId="77777777" w:rsidR="00483741" w:rsidRDefault="00483741" w:rsidP="00951C9A">
            <w:r>
              <w:t>Acción</w:t>
            </w:r>
          </w:p>
        </w:tc>
      </w:tr>
      <w:tr w:rsidR="00483741" w14:paraId="741B5B6E" w14:textId="77777777" w:rsidTr="00951C9A">
        <w:tc>
          <w:tcPr>
            <w:tcW w:w="2880" w:type="dxa"/>
          </w:tcPr>
          <w:p w14:paraId="10231799" w14:textId="77777777" w:rsidR="00483741" w:rsidRDefault="00483741" w:rsidP="00951C9A"/>
        </w:tc>
        <w:tc>
          <w:tcPr>
            <w:tcW w:w="2880" w:type="dxa"/>
          </w:tcPr>
          <w:p w14:paraId="2D4CFC36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7D745CDC" w14:textId="77777777" w:rsidR="00483741" w:rsidRDefault="00483741" w:rsidP="00951C9A">
            <w:r>
              <w:t>Accede al módulo correspondiente.</w:t>
            </w:r>
          </w:p>
        </w:tc>
      </w:tr>
      <w:tr w:rsidR="00483741" w14:paraId="74AB101C" w14:textId="77777777" w:rsidTr="00951C9A">
        <w:tc>
          <w:tcPr>
            <w:tcW w:w="2880" w:type="dxa"/>
          </w:tcPr>
          <w:p w14:paraId="588F805F" w14:textId="77777777" w:rsidR="00483741" w:rsidRDefault="00483741" w:rsidP="00951C9A"/>
        </w:tc>
        <w:tc>
          <w:tcPr>
            <w:tcW w:w="2880" w:type="dxa"/>
          </w:tcPr>
          <w:p w14:paraId="143CAEA1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77042276" w14:textId="77777777" w:rsidR="00483741" w:rsidRDefault="00483741" w:rsidP="00951C9A">
            <w:r>
              <w:t>Selecciona la opción de solicitar unidad de medida.</w:t>
            </w:r>
          </w:p>
        </w:tc>
      </w:tr>
      <w:tr w:rsidR="00483741" w14:paraId="6C7EC32B" w14:textId="77777777" w:rsidTr="00951C9A">
        <w:tc>
          <w:tcPr>
            <w:tcW w:w="2880" w:type="dxa"/>
          </w:tcPr>
          <w:p w14:paraId="6195FD21" w14:textId="77777777" w:rsidR="00483741" w:rsidRDefault="00483741" w:rsidP="00951C9A"/>
        </w:tc>
        <w:tc>
          <w:tcPr>
            <w:tcW w:w="2880" w:type="dxa"/>
          </w:tcPr>
          <w:p w14:paraId="521CB7AC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32BF35C6" w14:textId="77777777" w:rsidR="00483741" w:rsidRDefault="00483741" w:rsidP="00951C9A">
            <w:r>
              <w:t>Ingresa o valida la información requerida.</w:t>
            </w:r>
          </w:p>
        </w:tc>
      </w:tr>
      <w:tr w:rsidR="00483741" w14:paraId="07524A9A" w14:textId="77777777" w:rsidTr="00951C9A">
        <w:tc>
          <w:tcPr>
            <w:tcW w:w="2880" w:type="dxa"/>
          </w:tcPr>
          <w:p w14:paraId="56124B72" w14:textId="77777777" w:rsidR="00483741" w:rsidRDefault="00483741" w:rsidP="00951C9A"/>
        </w:tc>
        <w:tc>
          <w:tcPr>
            <w:tcW w:w="2880" w:type="dxa"/>
          </w:tcPr>
          <w:p w14:paraId="16E533F3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7206BB74" w14:textId="77777777" w:rsidR="00483741" w:rsidRDefault="00483741" w:rsidP="00951C9A">
            <w:r>
              <w:t>Confirma la acción.</w:t>
            </w:r>
          </w:p>
        </w:tc>
      </w:tr>
      <w:tr w:rsidR="00483741" w14:paraId="3B4FC9F6" w14:textId="77777777" w:rsidTr="00951C9A">
        <w:tc>
          <w:tcPr>
            <w:tcW w:w="2880" w:type="dxa"/>
          </w:tcPr>
          <w:p w14:paraId="7B04BA5A" w14:textId="77777777" w:rsidR="00483741" w:rsidRDefault="00483741" w:rsidP="00951C9A">
            <w:r>
              <w:t>Poscondición</w:t>
            </w:r>
          </w:p>
        </w:tc>
        <w:tc>
          <w:tcPr>
            <w:tcW w:w="5760" w:type="dxa"/>
            <w:gridSpan w:val="2"/>
          </w:tcPr>
          <w:p w14:paraId="7F6E08AD" w14:textId="77777777" w:rsidR="00483741" w:rsidRDefault="00483741" w:rsidP="00951C9A">
            <w:r>
              <w:t>La operación se ejecuta correctamente y el sistema actualiza la información.</w:t>
            </w:r>
          </w:p>
        </w:tc>
      </w:tr>
      <w:tr w:rsidR="00483741" w14:paraId="39AF06A5" w14:textId="77777777" w:rsidTr="00951C9A">
        <w:tc>
          <w:tcPr>
            <w:tcW w:w="2880" w:type="dxa"/>
          </w:tcPr>
          <w:p w14:paraId="7F03B89B" w14:textId="77777777" w:rsidR="00483741" w:rsidRDefault="00483741" w:rsidP="00951C9A">
            <w:r>
              <w:t>Excepciones</w:t>
            </w:r>
          </w:p>
        </w:tc>
        <w:tc>
          <w:tcPr>
            <w:tcW w:w="2880" w:type="dxa"/>
          </w:tcPr>
          <w:p w14:paraId="4CCE1522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190D98E3" w14:textId="77777777" w:rsidR="00483741" w:rsidRDefault="00483741" w:rsidP="00951C9A">
            <w:r>
              <w:t>Acción</w:t>
            </w:r>
          </w:p>
        </w:tc>
      </w:tr>
      <w:tr w:rsidR="00483741" w14:paraId="01AF1243" w14:textId="77777777" w:rsidTr="00951C9A">
        <w:tc>
          <w:tcPr>
            <w:tcW w:w="2880" w:type="dxa"/>
          </w:tcPr>
          <w:p w14:paraId="0A9EBB0A" w14:textId="77777777" w:rsidR="00483741" w:rsidRDefault="00483741" w:rsidP="00951C9A"/>
        </w:tc>
        <w:tc>
          <w:tcPr>
            <w:tcW w:w="2880" w:type="dxa"/>
          </w:tcPr>
          <w:p w14:paraId="067A32F9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190220C0" w14:textId="77777777" w:rsidR="00483741" w:rsidRDefault="00483741" w:rsidP="00951C9A">
            <w:r>
              <w:t>Si los datos ingresados son inválidos, el sistema muestra mensaje de error.</w:t>
            </w:r>
          </w:p>
        </w:tc>
      </w:tr>
      <w:tr w:rsidR="00483741" w14:paraId="42B27808" w14:textId="77777777" w:rsidTr="00951C9A">
        <w:tc>
          <w:tcPr>
            <w:tcW w:w="2880" w:type="dxa"/>
          </w:tcPr>
          <w:p w14:paraId="345C43C5" w14:textId="77777777" w:rsidR="00483741" w:rsidRDefault="00483741" w:rsidP="00951C9A"/>
        </w:tc>
        <w:tc>
          <w:tcPr>
            <w:tcW w:w="2880" w:type="dxa"/>
          </w:tcPr>
          <w:p w14:paraId="52A0B595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7A62FDE0" w14:textId="77777777" w:rsidR="00483741" w:rsidRDefault="00483741" w:rsidP="00951C9A">
            <w:r>
              <w:t>Si el usuario no tiene permisos, el sistema deniega el acceso.</w:t>
            </w:r>
          </w:p>
        </w:tc>
      </w:tr>
      <w:tr w:rsidR="00483741" w14:paraId="01CBA330" w14:textId="77777777" w:rsidTr="00951C9A">
        <w:tc>
          <w:tcPr>
            <w:tcW w:w="2880" w:type="dxa"/>
          </w:tcPr>
          <w:p w14:paraId="53B395E9" w14:textId="77777777" w:rsidR="00483741" w:rsidRDefault="00483741" w:rsidP="00951C9A"/>
        </w:tc>
        <w:tc>
          <w:tcPr>
            <w:tcW w:w="2880" w:type="dxa"/>
          </w:tcPr>
          <w:p w14:paraId="2B8ADEAB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098D037E" w14:textId="77777777" w:rsidR="00483741" w:rsidRDefault="00483741" w:rsidP="00951C9A">
            <w:r>
              <w:t>Si ocurre un fallo del sistema, se notifica el error y no se ejecuta la acción.</w:t>
            </w:r>
          </w:p>
        </w:tc>
      </w:tr>
      <w:tr w:rsidR="00483741" w14:paraId="13593B78" w14:textId="77777777" w:rsidTr="00951C9A">
        <w:tc>
          <w:tcPr>
            <w:tcW w:w="2880" w:type="dxa"/>
          </w:tcPr>
          <w:p w14:paraId="7C401491" w14:textId="77777777" w:rsidR="00483741" w:rsidRDefault="00483741" w:rsidP="00951C9A"/>
        </w:tc>
        <w:tc>
          <w:tcPr>
            <w:tcW w:w="2880" w:type="dxa"/>
          </w:tcPr>
          <w:p w14:paraId="4161FE5B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6767C764" w14:textId="77777777" w:rsidR="00483741" w:rsidRDefault="00483741" w:rsidP="00951C9A">
            <w:r>
              <w:t>Si el usuario cancela la operación, el sistema no guarda cambios.</w:t>
            </w:r>
          </w:p>
        </w:tc>
      </w:tr>
    </w:tbl>
    <w:p w14:paraId="614B32E6" w14:textId="77777777" w:rsidR="00483741" w:rsidRDefault="00483741" w:rsidP="00483741">
      <w:r>
        <w:br w:type="page"/>
      </w:r>
    </w:p>
    <w:p w14:paraId="1CEC8643" w14:textId="77777777" w:rsidR="00483741" w:rsidRDefault="00483741" w:rsidP="00483741">
      <w:pPr>
        <w:pStyle w:val="Ttulo2"/>
      </w:pPr>
      <w:r>
        <w:lastRenderedPageBreak/>
        <w:t>Caso de Uso 32: Notificar a la unidad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75AAF9F9" w14:textId="77777777" w:rsidTr="00951C9A">
        <w:tc>
          <w:tcPr>
            <w:tcW w:w="2880" w:type="dxa"/>
          </w:tcPr>
          <w:p w14:paraId="38E7709D" w14:textId="77777777" w:rsidR="00483741" w:rsidRDefault="00483741" w:rsidP="00951C9A">
            <w:r>
              <w:t>Caso de Uso 32</w:t>
            </w:r>
          </w:p>
        </w:tc>
        <w:tc>
          <w:tcPr>
            <w:tcW w:w="5760" w:type="dxa"/>
            <w:gridSpan w:val="2"/>
          </w:tcPr>
          <w:p w14:paraId="21D7FA53" w14:textId="77777777" w:rsidR="00483741" w:rsidRDefault="00483741" w:rsidP="00951C9A">
            <w:r>
              <w:t>Notificar a la unidad</w:t>
            </w:r>
          </w:p>
        </w:tc>
      </w:tr>
      <w:tr w:rsidR="00483741" w14:paraId="7166FB81" w14:textId="77777777" w:rsidTr="00951C9A">
        <w:tc>
          <w:tcPr>
            <w:tcW w:w="2880" w:type="dxa"/>
          </w:tcPr>
          <w:p w14:paraId="3B44ABA9" w14:textId="77777777" w:rsidR="00483741" w:rsidRDefault="00483741" w:rsidP="00951C9A">
            <w:r>
              <w:t>Actor</w:t>
            </w:r>
          </w:p>
        </w:tc>
        <w:tc>
          <w:tcPr>
            <w:tcW w:w="5760" w:type="dxa"/>
            <w:gridSpan w:val="2"/>
          </w:tcPr>
          <w:p w14:paraId="547A42F1" w14:textId="77777777" w:rsidR="00483741" w:rsidRDefault="00483741" w:rsidP="00951C9A">
            <w:r>
              <w:t>Autoridad Local</w:t>
            </w:r>
          </w:p>
        </w:tc>
      </w:tr>
      <w:tr w:rsidR="00483741" w14:paraId="5C733DCC" w14:textId="77777777" w:rsidTr="00951C9A">
        <w:tc>
          <w:tcPr>
            <w:tcW w:w="2880" w:type="dxa"/>
          </w:tcPr>
          <w:p w14:paraId="16CB698B" w14:textId="77777777" w:rsidR="00483741" w:rsidRDefault="00483741" w:rsidP="00951C9A">
            <w:r>
              <w:t>Descripción</w:t>
            </w:r>
          </w:p>
        </w:tc>
        <w:tc>
          <w:tcPr>
            <w:tcW w:w="5760" w:type="dxa"/>
            <w:gridSpan w:val="2"/>
          </w:tcPr>
          <w:p w14:paraId="149CBFB5" w14:textId="77777777" w:rsidR="00483741" w:rsidRDefault="00483741" w:rsidP="00951C9A">
            <w:r>
              <w:t>El sistema permite notificar a la unidad dentro de la plataforma.</w:t>
            </w:r>
          </w:p>
        </w:tc>
      </w:tr>
      <w:tr w:rsidR="00483741" w14:paraId="6A88073B" w14:textId="77777777" w:rsidTr="00951C9A">
        <w:tc>
          <w:tcPr>
            <w:tcW w:w="2880" w:type="dxa"/>
          </w:tcPr>
          <w:p w14:paraId="4C169A0B" w14:textId="77777777" w:rsidR="00483741" w:rsidRDefault="00483741" w:rsidP="00951C9A">
            <w:r>
              <w:t>Precondición</w:t>
            </w:r>
          </w:p>
        </w:tc>
        <w:tc>
          <w:tcPr>
            <w:tcW w:w="5760" w:type="dxa"/>
            <w:gridSpan w:val="2"/>
          </w:tcPr>
          <w:p w14:paraId="1A207728" w14:textId="77777777" w:rsidR="00483741" w:rsidRDefault="00483741" w:rsidP="00951C9A">
            <w:r>
              <w:t>El autoridad local debe estar autenticado y tener permisos correspondientes.</w:t>
            </w:r>
          </w:p>
        </w:tc>
      </w:tr>
      <w:tr w:rsidR="00483741" w14:paraId="2AD1EE6D" w14:textId="77777777" w:rsidTr="00951C9A">
        <w:tc>
          <w:tcPr>
            <w:tcW w:w="2880" w:type="dxa"/>
          </w:tcPr>
          <w:p w14:paraId="7F8A4A21" w14:textId="77777777" w:rsidR="00483741" w:rsidRDefault="00483741" w:rsidP="00951C9A">
            <w:r>
              <w:t>Secuencia Normal</w:t>
            </w:r>
          </w:p>
        </w:tc>
        <w:tc>
          <w:tcPr>
            <w:tcW w:w="2880" w:type="dxa"/>
          </w:tcPr>
          <w:p w14:paraId="774AE32C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0EFA13B0" w14:textId="77777777" w:rsidR="00483741" w:rsidRDefault="00483741" w:rsidP="00951C9A">
            <w:r>
              <w:t>Acción</w:t>
            </w:r>
          </w:p>
        </w:tc>
      </w:tr>
      <w:tr w:rsidR="00483741" w14:paraId="5F3BCA32" w14:textId="77777777" w:rsidTr="00951C9A">
        <w:tc>
          <w:tcPr>
            <w:tcW w:w="2880" w:type="dxa"/>
          </w:tcPr>
          <w:p w14:paraId="52B49ADF" w14:textId="77777777" w:rsidR="00483741" w:rsidRDefault="00483741" w:rsidP="00951C9A"/>
        </w:tc>
        <w:tc>
          <w:tcPr>
            <w:tcW w:w="2880" w:type="dxa"/>
          </w:tcPr>
          <w:p w14:paraId="75A63D97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0595CF3B" w14:textId="77777777" w:rsidR="00483741" w:rsidRDefault="00483741" w:rsidP="00951C9A">
            <w:r>
              <w:t>Accede al módulo correspondiente.</w:t>
            </w:r>
          </w:p>
        </w:tc>
      </w:tr>
      <w:tr w:rsidR="00483741" w14:paraId="322D1170" w14:textId="77777777" w:rsidTr="00951C9A">
        <w:tc>
          <w:tcPr>
            <w:tcW w:w="2880" w:type="dxa"/>
          </w:tcPr>
          <w:p w14:paraId="13C8D01C" w14:textId="77777777" w:rsidR="00483741" w:rsidRDefault="00483741" w:rsidP="00951C9A"/>
        </w:tc>
        <w:tc>
          <w:tcPr>
            <w:tcW w:w="2880" w:type="dxa"/>
          </w:tcPr>
          <w:p w14:paraId="19E483E3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6EA45A67" w14:textId="77777777" w:rsidR="00483741" w:rsidRDefault="00483741" w:rsidP="00951C9A">
            <w:r>
              <w:t>Selecciona la opción de notificar a la unidad.</w:t>
            </w:r>
          </w:p>
        </w:tc>
      </w:tr>
      <w:tr w:rsidR="00483741" w14:paraId="16AA5302" w14:textId="77777777" w:rsidTr="00951C9A">
        <w:tc>
          <w:tcPr>
            <w:tcW w:w="2880" w:type="dxa"/>
          </w:tcPr>
          <w:p w14:paraId="0602BE72" w14:textId="77777777" w:rsidR="00483741" w:rsidRDefault="00483741" w:rsidP="00951C9A"/>
        </w:tc>
        <w:tc>
          <w:tcPr>
            <w:tcW w:w="2880" w:type="dxa"/>
          </w:tcPr>
          <w:p w14:paraId="3250DD34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6342D9CC" w14:textId="77777777" w:rsidR="00483741" w:rsidRDefault="00483741" w:rsidP="00951C9A">
            <w:r>
              <w:t>Ingresa o valida la información requerida.</w:t>
            </w:r>
          </w:p>
        </w:tc>
      </w:tr>
      <w:tr w:rsidR="00483741" w14:paraId="3EBFDA03" w14:textId="77777777" w:rsidTr="00951C9A">
        <w:tc>
          <w:tcPr>
            <w:tcW w:w="2880" w:type="dxa"/>
          </w:tcPr>
          <w:p w14:paraId="1F3F3CC9" w14:textId="77777777" w:rsidR="00483741" w:rsidRDefault="00483741" w:rsidP="00951C9A"/>
        </w:tc>
        <w:tc>
          <w:tcPr>
            <w:tcW w:w="2880" w:type="dxa"/>
          </w:tcPr>
          <w:p w14:paraId="580BA251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515ED936" w14:textId="77777777" w:rsidR="00483741" w:rsidRDefault="00483741" w:rsidP="00951C9A">
            <w:r>
              <w:t>Confirma la acción.</w:t>
            </w:r>
          </w:p>
        </w:tc>
      </w:tr>
      <w:tr w:rsidR="00483741" w14:paraId="4E3448CF" w14:textId="77777777" w:rsidTr="00951C9A">
        <w:tc>
          <w:tcPr>
            <w:tcW w:w="2880" w:type="dxa"/>
          </w:tcPr>
          <w:p w14:paraId="611B866C" w14:textId="77777777" w:rsidR="00483741" w:rsidRDefault="00483741" w:rsidP="00951C9A">
            <w:r>
              <w:t>Poscondición</w:t>
            </w:r>
          </w:p>
        </w:tc>
        <w:tc>
          <w:tcPr>
            <w:tcW w:w="5760" w:type="dxa"/>
            <w:gridSpan w:val="2"/>
          </w:tcPr>
          <w:p w14:paraId="7800B532" w14:textId="77777777" w:rsidR="00483741" w:rsidRDefault="00483741" w:rsidP="00951C9A">
            <w:r>
              <w:t>La operación se ejecuta correctamente y el sistema actualiza la información.</w:t>
            </w:r>
          </w:p>
        </w:tc>
      </w:tr>
      <w:tr w:rsidR="00483741" w14:paraId="2FB12D23" w14:textId="77777777" w:rsidTr="00951C9A">
        <w:tc>
          <w:tcPr>
            <w:tcW w:w="2880" w:type="dxa"/>
          </w:tcPr>
          <w:p w14:paraId="46D9FA9A" w14:textId="77777777" w:rsidR="00483741" w:rsidRDefault="00483741" w:rsidP="00951C9A">
            <w:r>
              <w:t>Excepciones</w:t>
            </w:r>
          </w:p>
        </w:tc>
        <w:tc>
          <w:tcPr>
            <w:tcW w:w="2880" w:type="dxa"/>
          </w:tcPr>
          <w:p w14:paraId="336FB1C6" w14:textId="77777777" w:rsidR="00483741" w:rsidRDefault="00483741" w:rsidP="00951C9A">
            <w:r>
              <w:t>Paso</w:t>
            </w:r>
          </w:p>
        </w:tc>
        <w:tc>
          <w:tcPr>
            <w:tcW w:w="2880" w:type="dxa"/>
          </w:tcPr>
          <w:p w14:paraId="5F03CBE0" w14:textId="77777777" w:rsidR="00483741" w:rsidRDefault="00483741" w:rsidP="00951C9A">
            <w:r>
              <w:t>Acción</w:t>
            </w:r>
          </w:p>
        </w:tc>
      </w:tr>
      <w:tr w:rsidR="00483741" w14:paraId="64D4B610" w14:textId="77777777" w:rsidTr="00951C9A">
        <w:tc>
          <w:tcPr>
            <w:tcW w:w="2880" w:type="dxa"/>
          </w:tcPr>
          <w:p w14:paraId="3B1D6C9C" w14:textId="77777777" w:rsidR="00483741" w:rsidRDefault="00483741" w:rsidP="00951C9A"/>
        </w:tc>
        <w:tc>
          <w:tcPr>
            <w:tcW w:w="2880" w:type="dxa"/>
          </w:tcPr>
          <w:p w14:paraId="72DC6ECA" w14:textId="77777777" w:rsidR="00483741" w:rsidRDefault="00483741" w:rsidP="00951C9A">
            <w:r>
              <w:t>1</w:t>
            </w:r>
          </w:p>
        </w:tc>
        <w:tc>
          <w:tcPr>
            <w:tcW w:w="2880" w:type="dxa"/>
          </w:tcPr>
          <w:p w14:paraId="0D933E96" w14:textId="77777777" w:rsidR="00483741" w:rsidRDefault="00483741" w:rsidP="00951C9A">
            <w:r>
              <w:t>Si los datos ingresados son inválidos, el sistema muestra mensaje de error.</w:t>
            </w:r>
          </w:p>
        </w:tc>
      </w:tr>
      <w:tr w:rsidR="00483741" w14:paraId="7AFB927F" w14:textId="77777777" w:rsidTr="00951C9A">
        <w:tc>
          <w:tcPr>
            <w:tcW w:w="2880" w:type="dxa"/>
          </w:tcPr>
          <w:p w14:paraId="4F597F25" w14:textId="77777777" w:rsidR="00483741" w:rsidRDefault="00483741" w:rsidP="00951C9A"/>
        </w:tc>
        <w:tc>
          <w:tcPr>
            <w:tcW w:w="2880" w:type="dxa"/>
          </w:tcPr>
          <w:p w14:paraId="376F8788" w14:textId="77777777" w:rsidR="00483741" w:rsidRDefault="00483741" w:rsidP="00951C9A">
            <w:r>
              <w:t>2</w:t>
            </w:r>
          </w:p>
        </w:tc>
        <w:tc>
          <w:tcPr>
            <w:tcW w:w="2880" w:type="dxa"/>
          </w:tcPr>
          <w:p w14:paraId="4CAF451F" w14:textId="77777777" w:rsidR="00483741" w:rsidRDefault="00483741" w:rsidP="00951C9A">
            <w:r>
              <w:t>Si el usuario no tiene permisos, el sistema deniega el acceso.</w:t>
            </w:r>
          </w:p>
        </w:tc>
      </w:tr>
      <w:tr w:rsidR="00483741" w14:paraId="6F9729A9" w14:textId="77777777" w:rsidTr="00951C9A">
        <w:tc>
          <w:tcPr>
            <w:tcW w:w="2880" w:type="dxa"/>
          </w:tcPr>
          <w:p w14:paraId="203002FB" w14:textId="77777777" w:rsidR="00483741" w:rsidRDefault="00483741" w:rsidP="00951C9A"/>
        </w:tc>
        <w:tc>
          <w:tcPr>
            <w:tcW w:w="2880" w:type="dxa"/>
          </w:tcPr>
          <w:p w14:paraId="6CEF1FF0" w14:textId="77777777" w:rsidR="00483741" w:rsidRDefault="00483741" w:rsidP="00951C9A">
            <w:r>
              <w:t>3</w:t>
            </w:r>
          </w:p>
        </w:tc>
        <w:tc>
          <w:tcPr>
            <w:tcW w:w="2880" w:type="dxa"/>
          </w:tcPr>
          <w:p w14:paraId="2CA92257" w14:textId="77777777" w:rsidR="00483741" w:rsidRDefault="00483741" w:rsidP="00951C9A">
            <w:r>
              <w:t>Si ocurre un fallo del sistema, se notifica el error y no se ejecuta la acción.</w:t>
            </w:r>
          </w:p>
        </w:tc>
      </w:tr>
      <w:tr w:rsidR="00483741" w14:paraId="32751149" w14:textId="77777777" w:rsidTr="00951C9A">
        <w:tc>
          <w:tcPr>
            <w:tcW w:w="2880" w:type="dxa"/>
          </w:tcPr>
          <w:p w14:paraId="1526323B" w14:textId="77777777" w:rsidR="00483741" w:rsidRDefault="00483741" w:rsidP="00951C9A"/>
        </w:tc>
        <w:tc>
          <w:tcPr>
            <w:tcW w:w="2880" w:type="dxa"/>
          </w:tcPr>
          <w:p w14:paraId="7561C265" w14:textId="77777777" w:rsidR="00483741" w:rsidRDefault="00483741" w:rsidP="00951C9A">
            <w:r>
              <w:t>4</w:t>
            </w:r>
          </w:p>
        </w:tc>
        <w:tc>
          <w:tcPr>
            <w:tcW w:w="2880" w:type="dxa"/>
          </w:tcPr>
          <w:p w14:paraId="426B890A" w14:textId="77777777" w:rsidR="00483741" w:rsidRDefault="00483741" w:rsidP="00951C9A">
            <w:r>
              <w:t>Si el usuario cancela la operación, el sistema no guarda cambios.</w:t>
            </w:r>
          </w:p>
        </w:tc>
      </w:tr>
    </w:tbl>
    <w:p w14:paraId="5024F064" w14:textId="77777777" w:rsidR="00483741" w:rsidRDefault="00483741" w:rsidP="00483741">
      <w:r>
        <w:br w:type="page"/>
      </w:r>
    </w:p>
    <w:p w14:paraId="4816B4F6" w14:textId="77777777" w:rsidR="00483741" w:rsidRPr="00483741" w:rsidRDefault="00483741" w:rsidP="00483741"/>
    <w:p w14:paraId="22E55C26" w14:textId="20CDC875" w:rsidR="00907CBB" w:rsidRDefault="008B6E5B" w:rsidP="004D248E">
      <w:pPr>
        <w:pStyle w:val="Ttulo2"/>
        <w:jc w:val="center"/>
      </w:pPr>
      <w:r>
        <w:t xml:space="preserve">CASO DE USO </w:t>
      </w:r>
      <w:r w:rsidR="00483741">
        <w:t>–</w:t>
      </w:r>
      <w:r w:rsidR="004D248E">
        <w:t xml:space="preserve"> </w:t>
      </w:r>
      <w:r w:rsidR="00483741">
        <w:t>TURISTA</w:t>
      </w:r>
    </w:p>
    <w:p w14:paraId="70F7287F" w14:textId="36640F4E" w:rsidR="00483741" w:rsidRDefault="00483741" w:rsidP="00483741">
      <w:r>
        <w:rPr>
          <w:noProof/>
        </w:rPr>
        <w:drawing>
          <wp:inline distT="0" distB="0" distL="0" distR="0" wp14:anchorId="37ABFE73" wp14:editId="2B6968B6">
            <wp:extent cx="5731510" cy="3789680"/>
            <wp:effectExtent l="0" t="0" r="2540" b="1270"/>
            <wp:docPr id="212538585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85856" name="Imagen 21253858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1443" w14:textId="77777777" w:rsidR="00483741" w:rsidRDefault="00483741" w:rsidP="00483741"/>
    <w:p w14:paraId="24A3384A" w14:textId="77777777" w:rsidR="00483741" w:rsidRDefault="00483741" w:rsidP="00483741"/>
    <w:p w14:paraId="0BA0C267" w14:textId="77777777" w:rsidR="00483741" w:rsidRDefault="00483741" w:rsidP="00483741"/>
    <w:p w14:paraId="2F3396E2" w14:textId="77777777" w:rsidR="00483741" w:rsidRDefault="00483741" w:rsidP="00483741"/>
    <w:p w14:paraId="778CC780" w14:textId="77777777" w:rsidR="00483741" w:rsidRDefault="00483741" w:rsidP="00483741"/>
    <w:p w14:paraId="7E3D2CE1" w14:textId="77777777" w:rsidR="00483741" w:rsidRDefault="00483741" w:rsidP="00483741"/>
    <w:p w14:paraId="07CB1FCC" w14:textId="77777777" w:rsidR="00483741" w:rsidRDefault="00483741" w:rsidP="00483741"/>
    <w:p w14:paraId="1E37F47B" w14:textId="77777777" w:rsidR="00483741" w:rsidRDefault="00483741" w:rsidP="00483741"/>
    <w:p w14:paraId="2D5AD836" w14:textId="77777777" w:rsidR="00483741" w:rsidRDefault="00483741" w:rsidP="00483741"/>
    <w:p w14:paraId="5E5D97F3" w14:textId="77777777" w:rsidR="00483741" w:rsidRDefault="00483741" w:rsidP="00483741"/>
    <w:p w14:paraId="25DD29DF" w14:textId="77777777" w:rsidR="00483741" w:rsidRDefault="00483741" w:rsidP="00483741"/>
    <w:p w14:paraId="7199C664" w14:textId="77777777" w:rsidR="00483741" w:rsidRDefault="00483741" w:rsidP="00483741"/>
    <w:p w14:paraId="0D2B65EA" w14:textId="77777777" w:rsidR="00483741" w:rsidRDefault="00483741" w:rsidP="00483741"/>
    <w:p w14:paraId="4F6879E1" w14:textId="77777777" w:rsidR="00483741" w:rsidRDefault="00483741" w:rsidP="00483741"/>
    <w:p w14:paraId="51DF6B5E" w14:textId="77777777" w:rsidR="00483741" w:rsidRDefault="00483741" w:rsidP="00483741"/>
    <w:p w14:paraId="053E164C" w14:textId="77777777" w:rsidR="00483741" w:rsidRPr="00483741" w:rsidRDefault="00483741" w:rsidP="00483741"/>
    <w:p w14:paraId="1C219B73" w14:textId="77777777" w:rsidR="00483741" w:rsidRDefault="00483741" w:rsidP="00483741">
      <w:pPr>
        <w:pStyle w:val="Ttulo2"/>
      </w:pPr>
      <w:r>
        <w:lastRenderedPageBreak/>
        <w:t>Caso de Uso 41: Compartir itinerario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55C06C06" w14:textId="77777777" w:rsidTr="00784A11">
        <w:tc>
          <w:tcPr>
            <w:tcW w:w="2880" w:type="dxa"/>
          </w:tcPr>
          <w:p w14:paraId="50554C90" w14:textId="77777777" w:rsidR="00483741" w:rsidRDefault="00483741" w:rsidP="00784A11">
            <w:r>
              <w:t>Caso de Uso 41</w:t>
            </w:r>
          </w:p>
        </w:tc>
        <w:tc>
          <w:tcPr>
            <w:tcW w:w="5760" w:type="dxa"/>
            <w:gridSpan w:val="2"/>
          </w:tcPr>
          <w:p w14:paraId="73671C95" w14:textId="77777777" w:rsidR="00483741" w:rsidRDefault="00483741" w:rsidP="00784A11">
            <w:r>
              <w:t>Compartir itinerario</w:t>
            </w:r>
          </w:p>
        </w:tc>
      </w:tr>
      <w:tr w:rsidR="00483741" w14:paraId="2B783E50" w14:textId="77777777" w:rsidTr="00784A11">
        <w:tc>
          <w:tcPr>
            <w:tcW w:w="2880" w:type="dxa"/>
          </w:tcPr>
          <w:p w14:paraId="51FD1199" w14:textId="77777777" w:rsidR="00483741" w:rsidRDefault="00483741" w:rsidP="00784A11">
            <w:r>
              <w:t>Actor</w:t>
            </w:r>
          </w:p>
        </w:tc>
        <w:tc>
          <w:tcPr>
            <w:tcW w:w="5760" w:type="dxa"/>
            <w:gridSpan w:val="2"/>
          </w:tcPr>
          <w:p w14:paraId="7498F83D" w14:textId="77777777" w:rsidR="00483741" w:rsidRDefault="00483741" w:rsidP="00784A11">
            <w:r>
              <w:t>Turista</w:t>
            </w:r>
          </w:p>
        </w:tc>
      </w:tr>
      <w:tr w:rsidR="00483741" w14:paraId="7F5CA093" w14:textId="77777777" w:rsidTr="00784A11">
        <w:tc>
          <w:tcPr>
            <w:tcW w:w="2880" w:type="dxa"/>
          </w:tcPr>
          <w:p w14:paraId="3EFB4A2B" w14:textId="77777777" w:rsidR="00483741" w:rsidRDefault="00483741" w:rsidP="00784A11">
            <w:r>
              <w:t>Descripción</w:t>
            </w:r>
          </w:p>
        </w:tc>
        <w:tc>
          <w:tcPr>
            <w:tcW w:w="5760" w:type="dxa"/>
            <w:gridSpan w:val="2"/>
          </w:tcPr>
          <w:p w14:paraId="49593BEC" w14:textId="77777777" w:rsidR="00483741" w:rsidRDefault="00483741" w:rsidP="00784A11">
            <w:r>
              <w:t>El sistema permite compartir itinerario dentro de la plataforma.</w:t>
            </w:r>
          </w:p>
        </w:tc>
      </w:tr>
      <w:tr w:rsidR="00483741" w14:paraId="5C7503FD" w14:textId="77777777" w:rsidTr="00784A11">
        <w:tc>
          <w:tcPr>
            <w:tcW w:w="2880" w:type="dxa"/>
          </w:tcPr>
          <w:p w14:paraId="1F89316C" w14:textId="77777777" w:rsidR="00483741" w:rsidRDefault="00483741" w:rsidP="00784A11">
            <w:r>
              <w:t>Precondición</w:t>
            </w:r>
          </w:p>
        </w:tc>
        <w:tc>
          <w:tcPr>
            <w:tcW w:w="5760" w:type="dxa"/>
            <w:gridSpan w:val="2"/>
          </w:tcPr>
          <w:p w14:paraId="6D39C630" w14:textId="77777777" w:rsidR="00483741" w:rsidRDefault="00483741" w:rsidP="00784A11">
            <w:r>
              <w:t>El turista debe estar autenticado y tener permisos correspondientes.</w:t>
            </w:r>
          </w:p>
        </w:tc>
      </w:tr>
      <w:tr w:rsidR="00483741" w14:paraId="5AF050D5" w14:textId="77777777" w:rsidTr="00784A11">
        <w:tc>
          <w:tcPr>
            <w:tcW w:w="2880" w:type="dxa"/>
          </w:tcPr>
          <w:p w14:paraId="1026F820" w14:textId="77777777" w:rsidR="00483741" w:rsidRDefault="00483741" w:rsidP="00784A11">
            <w:r>
              <w:t>Secuencia Normal</w:t>
            </w:r>
          </w:p>
        </w:tc>
        <w:tc>
          <w:tcPr>
            <w:tcW w:w="2880" w:type="dxa"/>
          </w:tcPr>
          <w:p w14:paraId="420996BA" w14:textId="77777777" w:rsidR="00483741" w:rsidRDefault="00483741" w:rsidP="00784A11">
            <w:r>
              <w:t>Paso</w:t>
            </w:r>
          </w:p>
        </w:tc>
        <w:tc>
          <w:tcPr>
            <w:tcW w:w="2880" w:type="dxa"/>
          </w:tcPr>
          <w:p w14:paraId="04E832C5" w14:textId="77777777" w:rsidR="00483741" w:rsidRDefault="00483741" w:rsidP="00784A11">
            <w:r>
              <w:t>Acción</w:t>
            </w:r>
          </w:p>
        </w:tc>
      </w:tr>
      <w:tr w:rsidR="00483741" w14:paraId="3AA22903" w14:textId="77777777" w:rsidTr="00784A11">
        <w:tc>
          <w:tcPr>
            <w:tcW w:w="2880" w:type="dxa"/>
          </w:tcPr>
          <w:p w14:paraId="5059EE18" w14:textId="77777777" w:rsidR="00483741" w:rsidRDefault="00483741" w:rsidP="00784A11"/>
        </w:tc>
        <w:tc>
          <w:tcPr>
            <w:tcW w:w="2880" w:type="dxa"/>
          </w:tcPr>
          <w:p w14:paraId="250FEC15" w14:textId="77777777" w:rsidR="00483741" w:rsidRDefault="00483741" w:rsidP="00784A11">
            <w:r>
              <w:t>1</w:t>
            </w:r>
          </w:p>
        </w:tc>
        <w:tc>
          <w:tcPr>
            <w:tcW w:w="2880" w:type="dxa"/>
          </w:tcPr>
          <w:p w14:paraId="6EE0A18A" w14:textId="77777777" w:rsidR="00483741" w:rsidRDefault="00483741" w:rsidP="00784A11">
            <w:r>
              <w:t>Accede al módulo correspondiente.</w:t>
            </w:r>
          </w:p>
        </w:tc>
      </w:tr>
      <w:tr w:rsidR="00483741" w14:paraId="1674F537" w14:textId="77777777" w:rsidTr="00784A11">
        <w:tc>
          <w:tcPr>
            <w:tcW w:w="2880" w:type="dxa"/>
          </w:tcPr>
          <w:p w14:paraId="7A0C37EB" w14:textId="77777777" w:rsidR="00483741" w:rsidRDefault="00483741" w:rsidP="00784A11"/>
        </w:tc>
        <w:tc>
          <w:tcPr>
            <w:tcW w:w="2880" w:type="dxa"/>
          </w:tcPr>
          <w:p w14:paraId="41CA3EC9" w14:textId="77777777" w:rsidR="00483741" w:rsidRDefault="00483741" w:rsidP="00784A11">
            <w:r>
              <w:t>2</w:t>
            </w:r>
          </w:p>
        </w:tc>
        <w:tc>
          <w:tcPr>
            <w:tcW w:w="2880" w:type="dxa"/>
          </w:tcPr>
          <w:p w14:paraId="06D78E26" w14:textId="77777777" w:rsidR="00483741" w:rsidRDefault="00483741" w:rsidP="00784A11">
            <w:r>
              <w:t>Selecciona la opción de compartir itinerario.</w:t>
            </w:r>
          </w:p>
        </w:tc>
      </w:tr>
      <w:tr w:rsidR="00483741" w14:paraId="3B0B4797" w14:textId="77777777" w:rsidTr="00784A11">
        <w:tc>
          <w:tcPr>
            <w:tcW w:w="2880" w:type="dxa"/>
          </w:tcPr>
          <w:p w14:paraId="1FEFF54E" w14:textId="77777777" w:rsidR="00483741" w:rsidRDefault="00483741" w:rsidP="00784A11"/>
        </w:tc>
        <w:tc>
          <w:tcPr>
            <w:tcW w:w="2880" w:type="dxa"/>
          </w:tcPr>
          <w:p w14:paraId="53A27F43" w14:textId="77777777" w:rsidR="00483741" w:rsidRDefault="00483741" w:rsidP="00784A11">
            <w:r>
              <w:t>3</w:t>
            </w:r>
          </w:p>
        </w:tc>
        <w:tc>
          <w:tcPr>
            <w:tcW w:w="2880" w:type="dxa"/>
          </w:tcPr>
          <w:p w14:paraId="1BF90396" w14:textId="77777777" w:rsidR="00483741" w:rsidRDefault="00483741" w:rsidP="00784A11">
            <w:r>
              <w:t>Ingresa o valida la información requerida.</w:t>
            </w:r>
          </w:p>
        </w:tc>
      </w:tr>
      <w:tr w:rsidR="00483741" w14:paraId="2044D715" w14:textId="77777777" w:rsidTr="00784A11">
        <w:tc>
          <w:tcPr>
            <w:tcW w:w="2880" w:type="dxa"/>
          </w:tcPr>
          <w:p w14:paraId="3AC64B3D" w14:textId="77777777" w:rsidR="00483741" w:rsidRDefault="00483741" w:rsidP="00784A11"/>
        </w:tc>
        <w:tc>
          <w:tcPr>
            <w:tcW w:w="2880" w:type="dxa"/>
          </w:tcPr>
          <w:p w14:paraId="644145C4" w14:textId="77777777" w:rsidR="00483741" w:rsidRDefault="00483741" w:rsidP="00784A11">
            <w:r>
              <w:t>4</w:t>
            </w:r>
          </w:p>
        </w:tc>
        <w:tc>
          <w:tcPr>
            <w:tcW w:w="2880" w:type="dxa"/>
          </w:tcPr>
          <w:p w14:paraId="371E4B8B" w14:textId="77777777" w:rsidR="00483741" w:rsidRDefault="00483741" w:rsidP="00784A11">
            <w:r>
              <w:t>Confirma la acción.</w:t>
            </w:r>
          </w:p>
        </w:tc>
      </w:tr>
      <w:tr w:rsidR="00483741" w14:paraId="234A020F" w14:textId="77777777" w:rsidTr="00784A11">
        <w:tc>
          <w:tcPr>
            <w:tcW w:w="2880" w:type="dxa"/>
          </w:tcPr>
          <w:p w14:paraId="0BFC1454" w14:textId="77777777" w:rsidR="00483741" w:rsidRDefault="00483741" w:rsidP="00784A11">
            <w:r>
              <w:t>Poscondición</w:t>
            </w:r>
          </w:p>
        </w:tc>
        <w:tc>
          <w:tcPr>
            <w:tcW w:w="5760" w:type="dxa"/>
            <w:gridSpan w:val="2"/>
          </w:tcPr>
          <w:p w14:paraId="60A489DE" w14:textId="77777777" w:rsidR="00483741" w:rsidRDefault="00483741" w:rsidP="00784A11">
            <w:r>
              <w:t>La operación se ejecuta correctamente y el sistema actualiza la información.</w:t>
            </w:r>
          </w:p>
        </w:tc>
      </w:tr>
      <w:tr w:rsidR="00483741" w14:paraId="20A5914E" w14:textId="77777777" w:rsidTr="00784A11">
        <w:tc>
          <w:tcPr>
            <w:tcW w:w="2880" w:type="dxa"/>
          </w:tcPr>
          <w:p w14:paraId="693DCF51" w14:textId="77777777" w:rsidR="00483741" w:rsidRDefault="00483741" w:rsidP="00784A11">
            <w:r>
              <w:t>Excepciones</w:t>
            </w:r>
          </w:p>
        </w:tc>
        <w:tc>
          <w:tcPr>
            <w:tcW w:w="2880" w:type="dxa"/>
          </w:tcPr>
          <w:p w14:paraId="0347366A" w14:textId="77777777" w:rsidR="00483741" w:rsidRDefault="00483741" w:rsidP="00784A11">
            <w:r>
              <w:t>Paso</w:t>
            </w:r>
          </w:p>
        </w:tc>
        <w:tc>
          <w:tcPr>
            <w:tcW w:w="2880" w:type="dxa"/>
          </w:tcPr>
          <w:p w14:paraId="5DFF27C5" w14:textId="77777777" w:rsidR="00483741" w:rsidRDefault="00483741" w:rsidP="00784A11">
            <w:r>
              <w:t>Acción</w:t>
            </w:r>
          </w:p>
        </w:tc>
      </w:tr>
      <w:tr w:rsidR="00483741" w14:paraId="797BB9CC" w14:textId="77777777" w:rsidTr="00784A11">
        <w:tc>
          <w:tcPr>
            <w:tcW w:w="2880" w:type="dxa"/>
          </w:tcPr>
          <w:p w14:paraId="0AC41490" w14:textId="77777777" w:rsidR="00483741" w:rsidRDefault="00483741" w:rsidP="00784A11"/>
        </w:tc>
        <w:tc>
          <w:tcPr>
            <w:tcW w:w="2880" w:type="dxa"/>
          </w:tcPr>
          <w:p w14:paraId="1F5586C5" w14:textId="77777777" w:rsidR="00483741" w:rsidRDefault="00483741" w:rsidP="00784A11">
            <w:r>
              <w:t>1</w:t>
            </w:r>
          </w:p>
        </w:tc>
        <w:tc>
          <w:tcPr>
            <w:tcW w:w="2880" w:type="dxa"/>
          </w:tcPr>
          <w:p w14:paraId="2F1FFEB9" w14:textId="77777777" w:rsidR="00483741" w:rsidRDefault="00483741" w:rsidP="00784A11">
            <w:r>
              <w:t>Si los datos ingresados son inválidos, el sistema muestra mensaje de error.</w:t>
            </w:r>
          </w:p>
        </w:tc>
      </w:tr>
      <w:tr w:rsidR="00483741" w14:paraId="0C8BEE85" w14:textId="77777777" w:rsidTr="00784A11">
        <w:tc>
          <w:tcPr>
            <w:tcW w:w="2880" w:type="dxa"/>
          </w:tcPr>
          <w:p w14:paraId="1A93C8F6" w14:textId="77777777" w:rsidR="00483741" w:rsidRDefault="00483741" w:rsidP="00784A11"/>
        </w:tc>
        <w:tc>
          <w:tcPr>
            <w:tcW w:w="2880" w:type="dxa"/>
          </w:tcPr>
          <w:p w14:paraId="329156F7" w14:textId="77777777" w:rsidR="00483741" w:rsidRDefault="00483741" w:rsidP="00784A11">
            <w:r>
              <w:t>2</w:t>
            </w:r>
          </w:p>
        </w:tc>
        <w:tc>
          <w:tcPr>
            <w:tcW w:w="2880" w:type="dxa"/>
          </w:tcPr>
          <w:p w14:paraId="0CC21428" w14:textId="77777777" w:rsidR="00483741" w:rsidRDefault="00483741" w:rsidP="00784A11">
            <w:r>
              <w:t>Si el usuario no tiene permisos, el sistema deniega el acceso.</w:t>
            </w:r>
          </w:p>
        </w:tc>
      </w:tr>
      <w:tr w:rsidR="00483741" w14:paraId="0901B34E" w14:textId="77777777" w:rsidTr="00784A11">
        <w:tc>
          <w:tcPr>
            <w:tcW w:w="2880" w:type="dxa"/>
          </w:tcPr>
          <w:p w14:paraId="6F4A0954" w14:textId="77777777" w:rsidR="00483741" w:rsidRDefault="00483741" w:rsidP="00784A11"/>
        </w:tc>
        <w:tc>
          <w:tcPr>
            <w:tcW w:w="2880" w:type="dxa"/>
          </w:tcPr>
          <w:p w14:paraId="0654D162" w14:textId="77777777" w:rsidR="00483741" w:rsidRDefault="00483741" w:rsidP="00784A11">
            <w:r>
              <w:t>3</w:t>
            </w:r>
          </w:p>
        </w:tc>
        <w:tc>
          <w:tcPr>
            <w:tcW w:w="2880" w:type="dxa"/>
          </w:tcPr>
          <w:p w14:paraId="7EF1456F" w14:textId="77777777" w:rsidR="00483741" w:rsidRDefault="00483741" w:rsidP="00784A11">
            <w:r>
              <w:t>Si ocurre un fallo del sistema, se notifica el error y no se ejecuta la acción.</w:t>
            </w:r>
          </w:p>
        </w:tc>
      </w:tr>
      <w:tr w:rsidR="00483741" w14:paraId="7270AAE1" w14:textId="77777777" w:rsidTr="00784A11">
        <w:tc>
          <w:tcPr>
            <w:tcW w:w="2880" w:type="dxa"/>
          </w:tcPr>
          <w:p w14:paraId="2148741B" w14:textId="77777777" w:rsidR="00483741" w:rsidRDefault="00483741" w:rsidP="00784A11"/>
        </w:tc>
        <w:tc>
          <w:tcPr>
            <w:tcW w:w="2880" w:type="dxa"/>
          </w:tcPr>
          <w:p w14:paraId="739AEF32" w14:textId="77777777" w:rsidR="00483741" w:rsidRDefault="00483741" w:rsidP="00784A11">
            <w:r>
              <w:t>4</w:t>
            </w:r>
          </w:p>
        </w:tc>
        <w:tc>
          <w:tcPr>
            <w:tcW w:w="2880" w:type="dxa"/>
          </w:tcPr>
          <w:p w14:paraId="19D744A2" w14:textId="77777777" w:rsidR="00483741" w:rsidRDefault="00483741" w:rsidP="00784A11">
            <w:r>
              <w:t>Si el usuario cancela la operación, el sistema no guarda cambios.</w:t>
            </w:r>
          </w:p>
        </w:tc>
      </w:tr>
    </w:tbl>
    <w:p w14:paraId="67586422" w14:textId="77777777" w:rsidR="00483741" w:rsidRDefault="00483741" w:rsidP="00483741">
      <w:r>
        <w:br w:type="page"/>
      </w:r>
    </w:p>
    <w:p w14:paraId="0837311F" w14:textId="77777777" w:rsidR="00483741" w:rsidRPr="00483741" w:rsidRDefault="00483741" w:rsidP="00483741"/>
    <w:p w14:paraId="540CE609" w14:textId="17E2ED4A" w:rsidR="00907CBB" w:rsidRDefault="004D248E" w:rsidP="004D248E">
      <w:pPr>
        <w:pStyle w:val="Ttulo2"/>
        <w:jc w:val="center"/>
      </w:pPr>
      <w:r>
        <w:t xml:space="preserve">CASO DE USO – </w:t>
      </w:r>
      <w:r w:rsidR="00483741">
        <w:t>CIUDADANO</w:t>
      </w:r>
    </w:p>
    <w:p w14:paraId="651CE434" w14:textId="56FAA47B" w:rsidR="00483741" w:rsidRDefault="00483741" w:rsidP="00483741">
      <w:r>
        <w:rPr>
          <w:noProof/>
        </w:rPr>
        <w:drawing>
          <wp:inline distT="0" distB="0" distL="0" distR="0" wp14:anchorId="6884F94B" wp14:editId="3E894FCA">
            <wp:extent cx="5731510" cy="3598545"/>
            <wp:effectExtent l="0" t="0" r="2540" b="1905"/>
            <wp:docPr id="47628988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89886" name="Imagen 4762898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ACA4" w14:textId="77777777" w:rsidR="00483741" w:rsidRDefault="00483741" w:rsidP="00483741"/>
    <w:p w14:paraId="33993711" w14:textId="77777777" w:rsidR="00483741" w:rsidRDefault="00483741" w:rsidP="00483741"/>
    <w:p w14:paraId="5F0A7228" w14:textId="77777777" w:rsidR="00483741" w:rsidRDefault="00483741" w:rsidP="00483741"/>
    <w:p w14:paraId="1FCE6EC8" w14:textId="77777777" w:rsidR="00483741" w:rsidRDefault="00483741" w:rsidP="00483741"/>
    <w:p w14:paraId="4413C51D" w14:textId="77777777" w:rsidR="00483741" w:rsidRDefault="00483741" w:rsidP="00483741"/>
    <w:p w14:paraId="068BD6BB" w14:textId="77777777" w:rsidR="00483741" w:rsidRDefault="00483741" w:rsidP="00483741"/>
    <w:p w14:paraId="0D637D20" w14:textId="77777777" w:rsidR="00483741" w:rsidRDefault="00483741" w:rsidP="00483741"/>
    <w:p w14:paraId="41D468D1" w14:textId="77777777" w:rsidR="00483741" w:rsidRDefault="00483741" w:rsidP="00483741"/>
    <w:p w14:paraId="216794E7" w14:textId="77777777" w:rsidR="00483741" w:rsidRDefault="00483741" w:rsidP="00483741"/>
    <w:p w14:paraId="22E35318" w14:textId="77777777" w:rsidR="00483741" w:rsidRDefault="00483741" w:rsidP="00483741"/>
    <w:p w14:paraId="040A944F" w14:textId="77777777" w:rsidR="00483741" w:rsidRDefault="00483741" w:rsidP="00483741"/>
    <w:p w14:paraId="00CF31B8" w14:textId="77777777" w:rsidR="00483741" w:rsidRDefault="00483741" w:rsidP="00483741"/>
    <w:p w14:paraId="1CAE1A51" w14:textId="77777777" w:rsidR="00483741" w:rsidRDefault="00483741" w:rsidP="00483741"/>
    <w:p w14:paraId="19DBA521" w14:textId="77777777" w:rsidR="00483741" w:rsidRDefault="00483741" w:rsidP="00483741"/>
    <w:p w14:paraId="1F7F0E16" w14:textId="77777777" w:rsidR="00483741" w:rsidRDefault="00483741" w:rsidP="00483741"/>
    <w:p w14:paraId="4D69E587" w14:textId="77777777" w:rsidR="00483741" w:rsidRDefault="00483741" w:rsidP="00483741"/>
    <w:p w14:paraId="313E16D1" w14:textId="77777777" w:rsidR="00483741" w:rsidRPr="00483741" w:rsidRDefault="00483741" w:rsidP="00483741"/>
    <w:p w14:paraId="2A89BA00" w14:textId="77777777" w:rsidR="00483741" w:rsidRDefault="00483741" w:rsidP="00483741">
      <w:pPr>
        <w:pStyle w:val="Ttulo2"/>
      </w:pPr>
      <w:r>
        <w:lastRenderedPageBreak/>
        <w:t>Caso de Uso 43: Consultar información turística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27B74355" w14:textId="77777777" w:rsidTr="0019389E">
        <w:tc>
          <w:tcPr>
            <w:tcW w:w="2880" w:type="dxa"/>
          </w:tcPr>
          <w:p w14:paraId="00B154FE" w14:textId="77777777" w:rsidR="00483741" w:rsidRDefault="00483741" w:rsidP="0019389E">
            <w:r>
              <w:t>Caso de Uso 43</w:t>
            </w:r>
          </w:p>
        </w:tc>
        <w:tc>
          <w:tcPr>
            <w:tcW w:w="5760" w:type="dxa"/>
            <w:gridSpan w:val="2"/>
          </w:tcPr>
          <w:p w14:paraId="2E16473A" w14:textId="77777777" w:rsidR="00483741" w:rsidRDefault="00483741" w:rsidP="0019389E">
            <w:r>
              <w:t>Consultar información turística</w:t>
            </w:r>
          </w:p>
        </w:tc>
      </w:tr>
      <w:tr w:rsidR="00483741" w14:paraId="0035BD20" w14:textId="77777777" w:rsidTr="0019389E">
        <w:tc>
          <w:tcPr>
            <w:tcW w:w="2880" w:type="dxa"/>
          </w:tcPr>
          <w:p w14:paraId="3C9EC8E4" w14:textId="77777777" w:rsidR="00483741" w:rsidRDefault="00483741" w:rsidP="0019389E">
            <w:r>
              <w:t>Actor</w:t>
            </w:r>
          </w:p>
        </w:tc>
        <w:tc>
          <w:tcPr>
            <w:tcW w:w="5760" w:type="dxa"/>
            <w:gridSpan w:val="2"/>
          </w:tcPr>
          <w:p w14:paraId="328DAD15" w14:textId="77777777" w:rsidR="00483741" w:rsidRDefault="00483741" w:rsidP="0019389E">
            <w:r>
              <w:t>Ciudadano</w:t>
            </w:r>
          </w:p>
        </w:tc>
      </w:tr>
      <w:tr w:rsidR="00483741" w14:paraId="3F71EA52" w14:textId="77777777" w:rsidTr="0019389E">
        <w:tc>
          <w:tcPr>
            <w:tcW w:w="2880" w:type="dxa"/>
          </w:tcPr>
          <w:p w14:paraId="28A51479" w14:textId="77777777" w:rsidR="00483741" w:rsidRDefault="00483741" w:rsidP="0019389E">
            <w:r>
              <w:t>Descripción</w:t>
            </w:r>
          </w:p>
        </w:tc>
        <w:tc>
          <w:tcPr>
            <w:tcW w:w="5760" w:type="dxa"/>
            <w:gridSpan w:val="2"/>
          </w:tcPr>
          <w:p w14:paraId="600F2100" w14:textId="77777777" w:rsidR="00483741" w:rsidRDefault="00483741" w:rsidP="0019389E">
            <w:r>
              <w:t>El sistema permite consultar información turística dentro de la plataforma.</w:t>
            </w:r>
          </w:p>
        </w:tc>
      </w:tr>
      <w:tr w:rsidR="00483741" w14:paraId="03F4DA86" w14:textId="77777777" w:rsidTr="0019389E">
        <w:tc>
          <w:tcPr>
            <w:tcW w:w="2880" w:type="dxa"/>
          </w:tcPr>
          <w:p w14:paraId="10372628" w14:textId="77777777" w:rsidR="00483741" w:rsidRDefault="00483741" w:rsidP="0019389E">
            <w:r>
              <w:t>Precondición</w:t>
            </w:r>
          </w:p>
        </w:tc>
        <w:tc>
          <w:tcPr>
            <w:tcW w:w="5760" w:type="dxa"/>
            <w:gridSpan w:val="2"/>
          </w:tcPr>
          <w:p w14:paraId="2EBF8242" w14:textId="77777777" w:rsidR="00483741" w:rsidRDefault="00483741" w:rsidP="0019389E">
            <w:r>
              <w:t>El ciudadano debe estar autenticado y tener permisos correspondientes.</w:t>
            </w:r>
          </w:p>
        </w:tc>
      </w:tr>
      <w:tr w:rsidR="00483741" w14:paraId="45FEC60D" w14:textId="77777777" w:rsidTr="0019389E">
        <w:tc>
          <w:tcPr>
            <w:tcW w:w="2880" w:type="dxa"/>
          </w:tcPr>
          <w:p w14:paraId="636FF12A" w14:textId="77777777" w:rsidR="00483741" w:rsidRDefault="00483741" w:rsidP="0019389E">
            <w:r>
              <w:t>Secuencia Normal</w:t>
            </w:r>
          </w:p>
        </w:tc>
        <w:tc>
          <w:tcPr>
            <w:tcW w:w="2880" w:type="dxa"/>
          </w:tcPr>
          <w:p w14:paraId="5883B1B9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4F45DB66" w14:textId="77777777" w:rsidR="00483741" w:rsidRDefault="00483741" w:rsidP="0019389E">
            <w:r>
              <w:t>Acción</w:t>
            </w:r>
          </w:p>
        </w:tc>
      </w:tr>
      <w:tr w:rsidR="00483741" w14:paraId="5CF8FBEA" w14:textId="77777777" w:rsidTr="0019389E">
        <w:tc>
          <w:tcPr>
            <w:tcW w:w="2880" w:type="dxa"/>
          </w:tcPr>
          <w:p w14:paraId="5A00AD13" w14:textId="77777777" w:rsidR="00483741" w:rsidRDefault="00483741" w:rsidP="0019389E"/>
        </w:tc>
        <w:tc>
          <w:tcPr>
            <w:tcW w:w="2880" w:type="dxa"/>
          </w:tcPr>
          <w:p w14:paraId="66FC8F43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0210E39F" w14:textId="77777777" w:rsidR="00483741" w:rsidRDefault="00483741" w:rsidP="0019389E">
            <w:r>
              <w:t>Accede al módulo correspondiente.</w:t>
            </w:r>
          </w:p>
        </w:tc>
      </w:tr>
      <w:tr w:rsidR="00483741" w14:paraId="44FD517E" w14:textId="77777777" w:rsidTr="0019389E">
        <w:tc>
          <w:tcPr>
            <w:tcW w:w="2880" w:type="dxa"/>
          </w:tcPr>
          <w:p w14:paraId="56E51FD8" w14:textId="77777777" w:rsidR="00483741" w:rsidRDefault="00483741" w:rsidP="0019389E"/>
        </w:tc>
        <w:tc>
          <w:tcPr>
            <w:tcW w:w="2880" w:type="dxa"/>
          </w:tcPr>
          <w:p w14:paraId="2F03782A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33259CCE" w14:textId="77777777" w:rsidR="00483741" w:rsidRDefault="00483741" w:rsidP="0019389E">
            <w:r>
              <w:t>Selecciona la opción de consultar información turística.</w:t>
            </w:r>
          </w:p>
        </w:tc>
      </w:tr>
      <w:tr w:rsidR="00483741" w14:paraId="69FDBC79" w14:textId="77777777" w:rsidTr="0019389E">
        <w:tc>
          <w:tcPr>
            <w:tcW w:w="2880" w:type="dxa"/>
          </w:tcPr>
          <w:p w14:paraId="452C33A0" w14:textId="77777777" w:rsidR="00483741" w:rsidRDefault="00483741" w:rsidP="0019389E"/>
        </w:tc>
        <w:tc>
          <w:tcPr>
            <w:tcW w:w="2880" w:type="dxa"/>
          </w:tcPr>
          <w:p w14:paraId="4BC56DB2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700E2711" w14:textId="77777777" w:rsidR="00483741" w:rsidRDefault="00483741" w:rsidP="0019389E">
            <w:r>
              <w:t>Ingresa o valida la información requerida.</w:t>
            </w:r>
          </w:p>
        </w:tc>
      </w:tr>
      <w:tr w:rsidR="00483741" w14:paraId="37E4912F" w14:textId="77777777" w:rsidTr="0019389E">
        <w:tc>
          <w:tcPr>
            <w:tcW w:w="2880" w:type="dxa"/>
          </w:tcPr>
          <w:p w14:paraId="46344D31" w14:textId="77777777" w:rsidR="00483741" w:rsidRDefault="00483741" w:rsidP="0019389E"/>
        </w:tc>
        <w:tc>
          <w:tcPr>
            <w:tcW w:w="2880" w:type="dxa"/>
          </w:tcPr>
          <w:p w14:paraId="5F822578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1EE4502D" w14:textId="77777777" w:rsidR="00483741" w:rsidRDefault="00483741" w:rsidP="0019389E">
            <w:r>
              <w:t>Confirma la acción.</w:t>
            </w:r>
          </w:p>
        </w:tc>
      </w:tr>
      <w:tr w:rsidR="00483741" w14:paraId="7C15D649" w14:textId="77777777" w:rsidTr="0019389E">
        <w:tc>
          <w:tcPr>
            <w:tcW w:w="2880" w:type="dxa"/>
          </w:tcPr>
          <w:p w14:paraId="56A292D0" w14:textId="77777777" w:rsidR="00483741" w:rsidRDefault="00483741" w:rsidP="0019389E">
            <w:r>
              <w:t>Poscondición</w:t>
            </w:r>
          </w:p>
        </w:tc>
        <w:tc>
          <w:tcPr>
            <w:tcW w:w="5760" w:type="dxa"/>
            <w:gridSpan w:val="2"/>
          </w:tcPr>
          <w:p w14:paraId="35E70E21" w14:textId="77777777" w:rsidR="00483741" w:rsidRDefault="00483741" w:rsidP="0019389E">
            <w:r>
              <w:t>La operación se ejecuta correctamente y el sistema actualiza la información.</w:t>
            </w:r>
          </w:p>
        </w:tc>
      </w:tr>
      <w:tr w:rsidR="00483741" w14:paraId="43CF49D2" w14:textId="77777777" w:rsidTr="0019389E">
        <w:tc>
          <w:tcPr>
            <w:tcW w:w="2880" w:type="dxa"/>
          </w:tcPr>
          <w:p w14:paraId="6CCAA79A" w14:textId="77777777" w:rsidR="00483741" w:rsidRDefault="00483741" w:rsidP="0019389E">
            <w:r>
              <w:t>Excepciones</w:t>
            </w:r>
          </w:p>
        </w:tc>
        <w:tc>
          <w:tcPr>
            <w:tcW w:w="2880" w:type="dxa"/>
          </w:tcPr>
          <w:p w14:paraId="358CAD2A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70DC0596" w14:textId="77777777" w:rsidR="00483741" w:rsidRDefault="00483741" w:rsidP="0019389E">
            <w:r>
              <w:t>Acción</w:t>
            </w:r>
          </w:p>
        </w:tc>
      </w:tr>
      <w:tr w:rsidR="00483741" w14:paraId="44296834" w14:textId="77777777" w:rsidTr="0019389E">
        <w:tc>
          <w:tcPr>
            <w:tcW w:w="2880" w:type="dxa"/>
          </w:tcPr>
          <w:p w14:paraId="024FE0B9" w14:textId="77777777" w:rsidR="00483741" w:rsidRDefault="00483741" w:rsidP="0019389E"/>
        </w:tc>
        <w:tc>
          <w:tcPr>
            <w:tcW w:w="2880" w:type="dxa"/>
          </w:tcPr>
          <w:p w14:paraId="4D6CCE1B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622BC4CA" w14:textId="77777777" w:rsidR="00483741" w:rsidRDefault="00483741" w:rsidP="0019389E">
            <w:r>
              <w:t>Si los datos ingresados son inválidos, el sistema muestra mensaje de error.</w:t>
            </w:r>
          </w:p>
        </w:tc>
      </w:tr>
      <w:tr w:rsidR="00483741" w14:paraId="0218BE8E" w14:textId="77777777" w:rsidTr="0019389E">
        <w:tc>
          <w:tcPr>
            <w:tcW w:w="2880" w:type="dxa"/>
          </w:tcPr>
          <w:p w14:paraId="038F5F2C" w14:textId="77777777" w:rsidR="00483741" w:rsidRDefault="00483741" w:rsidP="0019389E"/>
        </w:tc>
        <w:tc>
          <w:tcPr>
            <w:tcW w:w="2880" w:type="dxa"/>
          </w:tcPr>
          <w:p w14:paraId="2E42CB04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53731C7D" w14:textId="77777777" w:rsidR="00483741" w:rsidRDefault="00483741" w:rsidP="0019389E">
            <w:r>
              <w:t>Si el usuario no tiene permisos, el sistema deniega el acceso.</w:t>
            </w:r>
          </w:p>
        </w:tc>
      </w:tr>
      <w:tr w:rsidR="00483741" w14:paraId="291EA6FD" w14:textId="77777777" w:rsidTr="0019389E">
        <w:tc>
          <w:tcPr>
            <w:tcW w:w="2880" w:type="dxa"/>
          </w:tcPr>
          <w:p w14:paraId="0A530A95" w14:textId="77777777" w:rsidR="00483741" w:rsidRDefault="00483741" w:rsidP="0019389E"/>
        </w:tc>
        <w:tc>
          <w:tcPr>
            <w:tcW w:w="2880" w:type="dxa"/>
          </w:tcPr>
          <w:p w14:paraId="2EC9A410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08A7D18C" w14:textId="77777777" w:rsidR="00483741" w:rsidRDefault="00483741" w:rsidP="0019389E">
            <w:r>
              <w:t>Si ocurre un fallo del sistema, se notifica el error y no se ejecuta la acción.</w:t>
            </w:r>
          </w:p>
        </w:tc>
      </w:tr>
      <w:tr w:rsidR="00483741" w14:paraId="2F438BC0" w14:textId="77777777" w:rsidTr="0019389E">
        <w:tc>
          <w:tcPr>
            <w:tcW w:w="2880" w:type="dxa"/>
          </w:tcPr>
          <w:p w14:paraId="17F8FFCE" w14:textId="77777777" w:rsidR="00483741" w:rsidRDefault="00483741" w:rsidP="0019389E"/>
        </w:tc>
        <w:tc>
          <w:tcPr>
            <w:tcW w:w="2880" w:type="dxa"/>
          </w:tcPr>
          <w:p w14:paraId="467A5365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5DDE2BCF" w14:textId="77777777" w:rsidR="00483741" w:rsidRDefault="00483741" w:rsidP="0019389E">
            <w:r>
              <w:t>Si el usuario cancela la operación, el sistema no guarda cambios.</w:t>
            </w:r>
          </w:p>
        </w:tc>
      </w:tr>
    </w:tbl>
    <w:p w14:paraId="4D551FA3" w14:textId="77777777" w:rsidR="00483741" w:rsidRDefault="00483741" w:rsidP="00483741">
      <w:r>
        <w:br w:type="page"/>
      </w:r>
    </w:p>
    <w:p w14:paraId="55AB96B7" w14:textId="77777777" w:rsidR="00483741" w:rsidRDefault="00483741" w:rsidP="00483741">
      <w:pPr>
        <w:pStyle w:val="Ttulo2"/>
      </w:pPr>
      <w:r>
        <w:lastRenderedPageBreak/>
        <w:t>Caso de Uso 44: Compartir recomendaciones culturales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254CD025" w14:textId="77777777" w:rsidTr="0019389E">
        <w:tc>
          <w:tcPr>
            <w:tcW w:w="2880" w:type="dxa"/>
          </w:tcPr>
          <w:p w14:paraId="32C1D6E7" w14:textId="77777777" w:rsidR="00483741" w:rsidRDefault="00483741" w:rsidP="0019389E">
            <w:r>
              <w:t>Caso de Uso 44</w:t>
            </w:r>
          </w:p>
        </w:tc>
        <w:tc>
          <w:tcPr>
            <w:tcW w:w="5760" w:type="dxa"/>
            <w:gridSpan w:val="2"/>
          </w:tcPr>
          <w:p w14:paraId="515E2F63" w14:textId="77777777" w:rsidR="00483741" w:rsidRDefault="00483741" w:rsidP="0019389E">
            <w:r>
              <w:t>Compartir recomendaciones culturales</w:t>
            </w:r>
          </w:p>
        </w:tc>
      </w:tr>
      <w:tr w:rsidR="00483741" w14:paraId="0BB7BDB8" w14:textId="77777777" w:rsidTr="0019389E">
        <w:tc>
          <w:tcPr>
            <w:tcW w:w="2880" w:type="dxa"/>
          </w:tcPr>
          <w:p w14:paraId="0ED9D37E" w14:textId="77777777" w:rsidR="00483741" w:rsidRDefault="00483741" w:rsidP="0019389E">
            <w:r>
              <w:t>Actor</w:t>
            </w:r>
          </w:p>
        </w:tc>
        <w:tc>
          <w:tcPr>
            <w:tcW w:w="5760" w:type="dxa"/>
            <w:gridSpan w:val="2"/>
          </w:tcPr>
          <w:p w14:paraId="55933727" w14:textId="77777777" w:rsidR="00483741" w:rsidRDefault="00483741" w:rsidP="0019389E">
            <w:r>
              <w:t>Ciudadano</w:t>
            </w:r>
          </w:p>
        </w:tc>
      </w:tr>
      <w:tr w:rsidR="00483741" w14:paraId="200D09DC" w14:textId="77777777" w:rsidTr="0019389E">
        <w:tc>
          <w:tcPr>
            <w:tcW w:w="2880" w:type="dxa"/>
          </w:tcPr>
          <w:p w14:paraId="22F5FA90" w14:textId="77777777" w:rsidR="00483741" w:rsidRDefault="00483741" w:rsidP="0019389E">
            <w:r>
              <w:t>Descripción</w:t>
            </w:r>
          </w:p>
        </w:tc>
        <w:tc>
          <w:tcPr>
            <w:tcW w:w="5760" w:type="dxa"/>
            <w:gridSpan w:val="2"/>
          </w:tcPr>
          <w:p w14:paraId="519A1B10" w14:textId="77777777" w:rsidR="00483741" w:rsidRDefault="00483741" w:rsidP="0019389E">
            <w:r>
              <w:t>El sistema permite compartir recomendaciones culturales dentro de la plataforma.</w:t>
            </w:r>
          </w:p>
        </w:tc>
      </w:tr>
      <w:tr w:rsidR="00483741" w14:paraId="3E71EFE3" w14:textId="77777777" w:rsidTr="0019389E">
        <w:tc>
          <w:tcPr>
            <w:tcW w:w="2880" w:type="dxa"/>
          </w:tcPr>
          <w:p w14:paraId="2F3FF69E" w14:textId="77777777" w:rsidR="00483741" w:rsidRDefault="00483741" w:rsidP="0019389E">
            <w:r>
              <w:t>Precondición</w:t>
            </w:r>
          </w:p>
        </w:tc>
        <w:tc>
          <w:tcPr>
            <w:tcW w:w="5760" w:type="dxa"/>
            <w:gridSpan w:val="2"/>
          </w:tcPr>
          <w:p w14:paraId="43E4DFFE" w14:textId="77777777" w:rsidR="00483741" w:rsidRDefault="00483741" w:rsidP="0019389E">
            <w:r>
              <w:t>El ciudadano debe estar autenticado y tener permisos correspondientes.</w:t>
            </w:r>
          </w:p>
        </w:tc>
      </w:tr>
      <w:tr w:rsidR="00483741" w14:paraId="511CAF07" w14:textId="77777777" w:rsidTr="0019389E">
        <w:tc>
          <w:tcPr>
            <w:tcW w:w="2880" w:type="dxa"/>
          </w:tcPr>
          <w:p w14:paraId="340C9E6C" w14:textId="77777777" w:rsidR="00483741" w:rsidRDefault="00483741" w:rsidP="0019389E">
            <w:r>
              <w:t>Secuencia Normal</w:t>
            </w:r>
          </w:p>
        </w:tc>
        <w:tc>
          <w:tcPr>
            <w:tcW w:w="2880" w:type="dxa"/>
          </w:tcPr>
          <w:p w14:paraId="63266F99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54941CAB" w14:textId="77777777" w:rsidR="00483741" w:rsidRDefault="00483741" w:rsidP="0019389E">
            <w:r>
              <w:t>Acción</w:t>
            </w:r>
          </w:p>
        </w:tc>
      </w:tr>
      <w:tr w:rsidR="00483741" w14:paraId="4B439242" w14:textId="77777777" w:rsidTr="0019389E">
        <w:tc>
          <w:tcPr>
            <w:tcW w:w="2880" w:type="dxa"/>
          </w:tcPr>
          <w:p w14:paraId="54737064" w14:textId="77777777" w:rsidR="00483741" w:rsidRDefault="00483741" w:rsidP="0019389E"/>
        </w:tc>
        <w:tc>
          <w:tcPr>
            <w:tcW w:w="2880" w:type="dxa"/>
          </w:tcPr>
          <w:p w14:paraId="6BAB85CA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2E3891F1" w14:textId="77777777" w:rsidR="00483741" w:rsidRDefault="00483741" w:rsidP="0019389E">
            <w:r>
              <w:t>Accede al módulo correspondiente.</w:t>
            </w:r>
          </w:p>
        </w:tc>
      </w:tr>
      <w:tr w:rsidR="00483741" w14:paraId="242908EA" w14:textId="77777777" w:rsidTr="0019389E">
        <w:tc>
          <w:tcPr>
            <w:tcW w:w="2880" w:type="dxa"/>
          </w:tcPr>
          <w:p w14:paraId="7A4EC14B" w14:textId="77777777" w:rsidR="00483741" w:rsidRDefault="00483741" w:rsidP="0019389E"/>
        </w:tc>
        <w:tc>
          <w:tcPr>
            <w:tcW w:w="2880" w:type="dxa"/>
          </w:tcPr>
          <w:p w14:paraId="3A5A59DA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3735C08F" w14:textId="77777777" w:rsidR="00483741" w:rsidRDefault="00483741" w:rsidP="0019389E">
            <w:r>
              <w:t>Selecciona la opción de compartir recomendaciones culturales.</w:t>
            </w:r>
          </w:p>
        </w:tc>
      </w:tr>
      <w:tr w:rsidR="00483741" w14:paraId="59A28F25" w14:textId="77777777" w:rsidTr="0019389E">
        <w:tc>
          <w:tcPr>
            <w:tcW w:w="2880" w:type="dxa"/>
          </w:tcPr>
          <w:p w14:paraId="5547C01D" w14:textId="77777777" w:rsidR="00483741" w:rsidRDefault="00483741" w:rsidP="0019389E"/>
        </w:tc>
        <w:tc>
          <w:tcPr>
            <w:tcW w:w="2880" w:type="dxa"/>
          </w:tcPr>
          <w:p w14:paraId="3CA200D6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2E06E597" w14:textId="77777777" w:rsidR="00483741" w:rsidRDefault="00483741" w:rsidP="0019389E">
            <w:r>
              <w:t>Ingresa o valida la información requerida.</w:t>
            </w:r>
          </w:p>
        </w:tc>
      </w:tr>
      <w:tr w:rsidR="00483741" w14:paraId="6316916E" w14:textId="77777777" w:rsidTr="0019389E">
        <w:tc>
          <w:tcPr>
            <w:tcW w:w="2880" w:type="dxa"/>
          </w:tcPr>
          <w:p w14:paraId="4C5A6E9C" w14:textId="77777777" w:rsidR="00483741" w:rsidRDefault="00483741" w:rsidP="0019389E"/>
        </w:tc>
        <w:tc>
          <w:tcPr>
            <w:tcW w:w="2880" w:type="dxa"/>
          </w:tcPr>
          <w:p w14:paraId="44522D4A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1FA048D3" w14:textId="77777777" w:rsidR="00483741" w:rsidRDefault="00483741" w:rsidP="0019389E">
            <w:r>
              <w:t>Confirma la acción.</w:t>
            </w:r>
          </w:p>
        </w:tc>
      </w:tr>
      <w:tr w:rsidR="00483741" w14:paraId="0BEFD54F" w14:textId="77777777" w:rsidTr="0019389E">
        <w:tc>
          <w:tcPr>
            <w:tcW w:w="2880" w:type="dxa"/>
          </w:tcPr>
          <w:p w14:paraId="73D60D70" w14:textId="77777777" w:rsidR="00483741" w:rsidRDefault="00483741" w:rsidP="0019389E">
            <w:r>
              <w:t>Poscondición</w:t>
            </w:r>
          </w:p>
        </w:tc>
        <w:tc>
          <w:tcPr>
            <w:tcW w:w="5760" w:type="dxa"/>
            <w:gridSpan w:val="2"/>
          </w:tcPr>
          <w:p w14:paraId="75CE71C7" w14:textId="77777777" w:rsidR="00483741" w:rsidRDefault="00483741" w:rsidP="0019389E">
            <w:r>
              <w:t>La operación se ejecuta correctamente y el sistema actualiza la información.</w:t>
            </w:r>
          </w:p>
        </w:tc>
      </w:tr>
      <w:tr w:rsidR="00483741" w14:paraId="774FC479" w14:textId="77777777" w:rsidTr="0019389E">
        <w:tc>
          <w:tcPr>
            <w:tcW w:w="2880" w:type="dxa"/>
          </w:tcPr>
          <w:p w14:paraId="0AD6EE7A" w14:textId="77777777" w:rsidR="00483741" w:rsidRDefault="00483741" w:rsidP="0019389E">
            <w:r>
              <w:t>Excepciones</w:t>
            </w:r>
          </w:p>
        </w:tc>
        <w:tc>
          <w:tcPr>
            <w:tcW w:w="2880" w:type="dxa"/>
          </w:tcPr>
          <w:p w14:paraId="72876954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4FE09F65" w14:textId="77777777" w:rsidR="00483741" w:rsidRDefault="00483741" w:rsidP="0019389E">
            <w:r>
              <w:t>Acción</w:t>
            </w:r>
          </w:p>
        </w:tc>
      </w:tr>
      <w:tr w:rsidR="00483741" w14:paraId="48F6EB15" w14:textId="77777777" w:rsidTr="0019389E">
        <w:tc>
          <w:tcPr>
            <w:tcW w:w="2880" w:type="dxa"/>
          </w:tcPr>
          <w:p w14:paraId="4A314D8B" w14:textId="77777777" w:rsidR="00483741" w:rsidRDefault="00483741" w:rsidP="0019389E"/>
        </w:tc>
        <w:tc>
          <w:tcPr>
            <w:tcW w:w="2880" w:type="dxa"/>
          </w:tcPr>
          <w:p w14:paraId="6078A370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0F22E6A4" w14:textId="77777777" w:rsidR="00483741" w:rsidRDefault="00483741" w:rsidP="0019389E">
            <w:r>
              <w:t>Si los datos ingresados son inválidos, el sistema muestra mensaje de error.</w:t>
            </w:r>
          </w:p>
        </w:tc>
      </w:tr>
      <w:tr w:rsidR="00483741" w14:paraId="1708379D" w14:textId="77777777" w:rsidTr="0019389E">
        <w:tc>
          <w:tcPr>
            <w:tcW w:w="2880" w:type="dxa"/>
          </w:tcPr>
          <w:p w14:paraId="43A565BC" w14:textId="77777777" w:rsidR="00483741" w:rsidRDefault="00483741" w:rsidP="0019389E"/>
        </w:tc>
        <w:tc>
          <w:tcPr>
            <w:tcW w:w="2880" w:type="dxa"/>
          </w:tcPr>
          <w:p w14:paraId="3B3CC6B9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25A0707D" w14:textId="77777777" w:rsidR="00483741" w:rsidRDefault="00483741" w:rsidP="0019389E">
            <w:r>
              <w:t>Si el usuario no tiene permisos, el sistema deniega el acceso.</w:t>
            </w:r>
          </w:p>
        </w:tc>
      </w:tr>
      <w:tr w:rsidR="00483741" w14:paraId="53987ACA" w14:textId="77777777" w:rsidTr="0019389E">
        <w:tc>
          <w:tcPr>
            <w:tcW w:w="2880" w:type="dxa"/>
          </w:tcPr>
          <w:p w14:paraId="314A5176" w14:textId="77777777" w:rsidR="00483741" w:rsidRDefault="00483741" w:rsidP="0019389E"/>
        </w:tc>
        <w:tc>
          <w:tcPr>
            <w:tcW w:w="2880" w:type="dxa"/>
          </w:tcPr>
          <w:p w14:paraId="0B23E407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7AEF90F2" w14:textId="77777777" w:rsidR="00483741" w:rsidRDefault="00483741" w:rsidP="0019389E">
            <w:r>
              <w:t>Si ocurre un fallo del sistema, se notifica el error y no se ejecuta la acción.</w:t>
            </w:r>
          </w:p>
        </w:tc>
      </w:tr>
      <w:tr w:rsidR="00483741" w14:paraId="692D42AC" w14:textId="77777777" w:rsidTr="0019389E">
        <w:tc>
          <w:tcPr>
            <w:tcW w:w="2880" w:type="dxa"/>
          </w:tcPr>
          <w:p w14:paraId="1BAB805C" w14:textId="77777777" w:rsidR="00483741" w:rsidRDefault="00483741" w:rsidP="0019389E"/>
        </w:tc>
        <w:tc>
          <w:tcPr>
            <w:tcW w:w="2880" w:type="dxa"/>
          </w:tcPr>
          <w:p w14:paraId="1D680F42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3C1E158B" w14:textId="77777777" w:rsidR="00483741" w:rsidRDefault="00483741" w:rsidP="0019389E">
            <w:r>
              <w:t>Si el usuario cancela la operación, el sistema no guarda cambios.</w:t>
            </w:r>
          </w:p>
        </w:tc>
      </w:tr>
    </w:tbl>
    <w:p w14:paraId="08639DC6" w14:textId="77777777" w:rsidR="00483741" w:rsidRDefault="00483741" w:rsidP="00483741">
      <w:r>
        <w:br w:type="page"/>
      </w:r>
    </w:p>
    <w:p w14:paraId="70A86DDF" w14:textId="77777777" w:rsidR="00483741" w:rsidRDefault="00483741" w:rsidP="00483741">
      <w:pPr>
        <w:pStyle w:val="Ttulo2"/>
      </w:pPr>
      <w:r>
        <w:lastRenderedPageBreak/>
        <w:t>Caso de Uso 45: Ver eventos locales (Ciudadano)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7986444D" w14:textId="77777777" w:rsidTr="0019389E">
        <w:tc>
          <w:tcPr>
            <w:tcW w:w="2880" w:type="dxa"/>
          </w:tcPr>
          <w:p w14:paraId="088C0604" w14:textId="77777777" w:rsidR="00483741" w:rsidRDefault="00483741" w:rsidP="0019389E">
            <w:r>
              <w:t>Caso de Uso 45</w:t>
            </w:r>
          </w:p>
        </w:tc>
        <w:tc>
          <w:tcPr>
            <w:tcW w:w="5760" w:type="dxa"/>
            <w:gridSpan w:val="2"/>
          </w:tcPr>
          <w:p w14:paraId="7ECF809F" w14:textId="77777777" w:rsidR="00483741" w:rsidRDefault="00483741" w:rsidP="0019389E">
            <w:r>
              <w:t>Ver eventos locales (Ciudadano)</w:t>
            </w:r>
          </w:p>
        </w:tc>
      </w:tr>
      <w:tr w:rsidR="00483741" w14:paraId="1B3D10B3" w14:textId="77777777" w:rsidTr="0019389E">
        <w:tc>
          <w:tcPr>
            <w:tcW w:w="2880" w:type="dxa"/>
          </w:tcPr>
          <w:p w14:paraId="2EF73795" w14:textId="77777777" w:rsidR="00483741" w:rsidRDefault="00483741" w:rsidP="0019389E">
            <w:r>
              <w:t>Actor</w:t>
            </w:r>
          </w:p>
        </w:tc>
        <w:tc>
          <w:tcPr>
            <w:tcW w:w="5760" w:type="dxa"/>
            <w:gridSpan w:val="2"/>
          </w:tcPr>
          <w:p w14:paraId="5D1C2179" w14:textId="77777777" w:rsidR="00483741" w:rsidRDefault="00483741" w:rsidP="0019389E">
            <w:r>
              <w:t>Ciudadano</w:t>
            </w:r>
          </w:p>
        </w:tc>
      </w:tr>
      <w:tr w:rsidR="00483741" w14:paraId="3CF96844" w14:textId="77777777" w:rsidTr="0019389E">
        <w:tc>
          <w:tcPr>
            <w:tcW w:w="2880" w:type="dxa"/>
          </w:tcPr>
          <w:p w14:paraId="10B67288" w14:textId="77777777" w:rsidR="00483741" w:rsidRDefault="00483741" w:rsidP="0019389E">
            <w:r>
              <w:t>Descripción</w:t>
            </w:r>
          </w:p>
        </w:tc>
        <w:tc>
          <w:tcPr>
            <w:tcW w:w="5760" w:type="dxa"/>
            <w:gridSpan w:val="2"/>
          </w:tcPr>
          <w:p w14:paraId="4254742B" w14:textId="77777777" w:rsidR="00483741" w:rsidRDefault="00483741" w:rsidP="0019389E">
            <w:r>
              <w:t>El sistema permite ver eventos locales (ciudadano) dentro de la plataforma.</w:t>
            </w:r>
          </w:p>
        </w:tc>
      </w:tr>
      <w:tr w:rsidR="00483741" w14:paraId="0FC48571" w14:textId="77777777" w:rsidTr="0019389E">
        <w:tc>
          <w:tcPr>
            <w:tcW w:w="2880" w:type="dxa"/>
          </w:tcPr>
          <w:p w14:paraId="4721DFF4" w14:textId="77777777" w:rsidR="00483741" w:rsidRDefault="00483741" w:rsidP="0019389E">
            <w:r>
              <w:t>Precondición</w:t>
            </w:r>
          </w:p>
        </w:tc>
        <w:tc>
          <w:tcPr>
            <w:tcW w:w="5760" w:type="dxa"/>
            <w:gridSpan w:val="2"/>
          </w:tcPr>
          <w:p w14:paraId="79997904" w14:textId="77777777" w:rsidR="00483741" w:rsidRDefault="00483741" w:rsidP="0019389E">
            <w:r>
              <w:t>El ciudadano debe estar autenticado y tener permisos correspondientes.</w:t>
            </w:r>
          </w:p>
        </w:tc>
      </w:tr>
      <w:tr w:rsidR="00483741" w14:paraId="4EEAEEF8" w14:textId="77777777" w:rsidTr="0019389E">
        <w:tc>
          <w:tcPr>
            <w:tcW w:w="2880" w:type="dxa"/>
          </w:tcPr>
          <w:p w14:paraId="0140049D" w14:textId="77777777" w:rsidR="00483741" w:rsidRDefault="00483741" w:rsidP="0019389E">
            <w:r>
              <w:t>Secuencia Normal</w:t>
            </w:r>
          </w:p>
        </w:tc>
        <w:tc>
          <w:tcPr>
            <w:tcW w:w="2880" w:type="dxa"/>
          </w:tcPr>
          <w:p w14:paraId="0FFDB63B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1344BBF2" w14:textId="77777777" w:rsidR="00483741" w:rsidRDefault="00483741" w:rsidP="0019389E">
            <w:r>
              <w:t>Acción</w:t>
            </w:r>
          </w:p>
        </w:tc>
      </w:tr>
      <w:tr w:rsidR="00483741" w14:paraId="1D602B09" w14:textId="77777777" w:rsidTr="0019389E">
        <w:tc>
          <w:tcPr>
            <w:tcW w:w="2880" w:type="dxa"/>
          </w:tcPr>
          <w:p w14:paraId="25DE7D32" w14:textId="77777777" w:rsidR="00483741" w:rsidRDefault="00483741" w:rsidP="0019389E"/>
        </w:tc>
        <w:tc>
          <w:tcPr>
            <w:tcW w:w="2880" w:type="dxa"/>
          </w:tcPr>
          <w:p w14:paraId="6375A1E8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32D12AB5" w14:textId="77777777" w:rsidR="00483741" w:rsidRDefault="00483741" w:rsidP="0019389E">
            <w:r>
              <w:t>Accede al módulo correspondiente.</w:t>
            </w:r>
          </w:p>
        </w:tc>
      </w:tr>
      <w:tr w:rsidR="00483741" w14:paraId="1A05313F" w14:textId="77777777" w:rsidTr="0019389E">
        <w:tc>
          <w:tcPr>
            <w:tcW w:w="2880" w:type="dxa"/>
          </w:tcPr>
          <w:p w14:paraId="0D5FC47A" w14:textId="77777777" w:rsidR="00483741" w:rsidRDefault="00483741" w:rsidP="0019389E"/>
        </w:tc>
        <w:tc>
          <w:tcPr>
            <w:tcW w:w="2880" w:type="dxa"/>
          </w:tcPr>
          <w:p w14:paraId="2E012562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7D03E8C1" w14:textId="77777777" w:rsidR="00483741" w:rsidRDefault="00483741" w:rsidP="0019389E">
            <w:r>
              <w:t>Selecciona la opción de ver eventos locales (ciudadano).</w:t>
            </w:r>
          </w:p>
        </w:tc>
      </w:tr>
      <w:tr w:rsidR="00483741" w14:paraId="3816BE1B" w14:textId="77777777" w:rsidTr="0019389E">
        <w:tc>
          <w:tcPr>
            <w:tcW w:w="2880" w:type="dxa"/>
          </w:tcPr>
          <w:p w14:paraId="543EFE8D" w14:textId="77777777" w:rsidR="00483741" w:rsidRDefault="00483741" w:rsidP="0019389E"/>
        </w:tc>
        <w:tc>
          <w:tcPr>
            <w:tcW w:w="2880" w:type="dxa"/>
          </w:tcPr>
          <w:p w14:paraId="0FB837B3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293D84A7" w14:textId="77777777" w:rsidR="00483741" w:rsidRDefault="00483741" w:rsidP="0019389E">
            <w:r>
              <w:t>Ingresa o valida la información requerida.</w:t>
            </w:r>
          </w:p>
        </w:tc>
      </w:tr>
      <w:tr w:rsidR="00483741" w14:paraId="5DDC8F80" w14:textId="77777777" w:rsidTr="0019389E">
        <w:tc>
          <w:tcPr>
            <w:tcW w:w="2880" w:type="dxa"/>
          </w:tcPr>
          <w:p w14:paraId="5B87D791" w14:textId="77777777" w:rsidR="00483741" w:rsidRDefault="00483741" w:rsidP="0019389E"/>
        </w:tc>
        <w:tc>
          <w:tcPr>
            <w:tcW w:w="2880" w:type="dxa"/>
          </w:tcPr>
          <w:p w14:paraId="0565B3A4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29A94584" w14:textId="77777777" w:rsidR="00483741" w:rsidRDefault="00483741" w:rsidP="0019389E">
            <w:r>
              <w:t>Confirma la acción.</w:t>
            </w:r>
          </w:p>
        </w:tc>
      </w:tr>
      <w:tr w:rsidR="00483741" w14:paraId="6714C236" w14:textId="77777777" w:rsidTr="0019389E">
        <w:tc>
          <w:tcPr>
            <w:tcW w:w="2880" w:type="dxa"/>
          </w:tcPr>
          <w:p w14:paraId="717A0454" w14:textId="77777777" w:rsidR="00483741" w:rsidRDefault="00483741" w:rsidP="0019389E">
            <w:r>
              <w:t>Poscondición</w:t>
            </w:r>
          </w:p>
        </w:tc>
        <w:tc>
          <w:tcPr>
            <w:tcW w:w="5760" w:type="dxa"/>
            <w:gridSpan w:val="2"/>
          </w:tcPr>
          <w:p w14:paraId="7104FAC1" w14:textId="77777777" w:rsidR="00483741" w:rsidRDefault="00483741" w:rsidP="0019389E">
            <w:r>
              <w:t>La operación se ejecuta correctamente y el sistema actualiza la información.</w:t>
            </w:r>
          </w:p>
        </w:tc>
      </w:tr>
      <w:tr w:rsidR="00483741" w14:paraId="076E5539" w14:textId="77777777" w:rsidTr="0019389E">
        <w:tc>
          <w:tcPr>
            <w:tcW w:w="2880" w:type="dxa"/>
          </w:tcPr>
          <w:p w14:paraId="226B7473" w14:textId="77777777" w:rsidR="00483741" w:rsidRDefault="00483741" w:rsidP="0019389E">
            <w:r>
              <w:t>Excepciones</w:t>
            </w:r>
          </w:p>
        </w:tc>
        <w:tc>
          <w:tcPr>
            <w:tcW w:w="2880" w:type="dxa"/>
          </w:tcPr>
          <w:p w14:paraId="0F5F29A9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50CDEF9E" w14:textId="77777777" w:rsidR="00483741" w:rsidRDefault="00483741" w:rsidP="0019389E">
            <w:r>
              <w:t>Acción</w:t>
            </w:r>
          </w:p>
        </w:tc>
      </w:tr>
      <w:tr w:rsidR="00483741" w14:paraId="79C227C6" w14:textId="77777777" w:rsidTr="0019389E">
        <w:tc>
          <w:tcPr>
            <w:tcW w:w="2880" w:type="dxa"/>
          </w:tcPr>
          <w:p w14:paraId="2EC81080" w14:textId="77777777" w:rsidR="00483741" w:rsidRDefault="00483741" w:rsidP="0019389E"/>
        </w:tc>
        <w:tc>
          <w:tcPr>
            <w:tcW w:w="2880" w:type="dxa"/>
          </w:tcPr>
          <w:p w14:paraId="4C2DB918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1122A936" w14:textId="77777777" w:rsidR="00483741" w:rsidRDefault="00483741" w:rsidP="0019389E">
            <w:r>
              <w:t>Si los datos ingresados son inválidos, el sistema muestra mensaje de error.</w:t>
            </w:r>
          </w:p>
        </w:tc>
      </w:tr>
      <w:tr w:rsidR="00483741" w14:paraId="06C0423A" w14:textId="77777777" w:rsidTr="0019389E">
        <w:tc>
          <w:tcPr>
            <w:tcW w:w="2880" w:type="dxa"/>
          </w:tcPr>
          <w:p w14:paraId="287CC8BF" w14:textId="77777777" w:rsidR="00483741" w:rsidRDefault="00483741" w:rsidP="0019389E"/>
        </w:tc>
        <w:tc>
          <w:tcPr>
            <w:tcW w:w="2880" w:type="dxa"/>
          </w:tcPr>
          <w:p w14:paraId="562E1DEE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423F056F" w14:textId="77777777" w:rsidR="00483741" w:rsidRDefault="00483741" w:rsidP="0019389E">
            <w:r>
              <w:t>Si el usuario no tiene permisos, el sistema deniega el acceso.</w:t>
            </w:r>
          </w:p>
        </w:tc>
      </w:tr>
      <w:tr w:rsidR="00483741" w14:paraId="64E4601D" w14:textId="77777777" w:rsidTr="0019389E">
        <w:tc>
          <w:tcPr>
            <w:tcW w:w="2880" w:type="dxa"/>
          </w:tcPr>
          <w:p w14:paraId="18B968D0" w14:textId="77777777" w:rsidR="00483741" w:rsidRDefault="00483741" w:rsidP="0019389E"/>
        </w:tc>
        <w:tc>
          <w:tcPr>
            <w:tcW w:w="2880" w:type="dxa"/>
          </w:tcPr>
          <w:p w14:paraId="1BF6C0D1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644FCFD1" w14:textId="77777777" w:rsidR="00483741" w:rsidRDefault="00483741" w:rsidP="0019389E">
            <w:r>
              <w:t>Si ocurre un fallo del sistema, se notifica el error y no se ejecuta la acción.</w:t>
            </w:r>
          </w:p>
        </w:tc>
      </w:tr>
      <w:tr w:rsidR="00483741" w14:paraId="72B5AD81" w14:textId="77777777" w:rsidTr="0019389E">
        <w:tc>
          <w:tcPr>
            <w:tcW w:w="2880" w:type="dxa"/>
          </w:tcPr>
          <w:p w14:paraId="2848148D" w14:textId="77777777" w:rsidR="00483741" w:rsidRDefault="00483741" w:rsidP="0019389E"/>
        </w:tc>
        <w:tc>
          <w:tcPr>
            <w:tcW w:w="2880" w:type="dxa"/>
          </w:tcPr>
          <w:p w14:paraId="70491ACB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3F95D914" w14:textId="77777777" w:rsidR="00483741" w:rsidRDefault="00483741" w:rsidP="0019389E">
            <w:r>
              <w:t>Si el usuario cancela la operación, el sistema no guarda cambios.</w:t>
            </w:r>
          </w:p>
        </w:tc>
      </w:tr>
    </w:tbl>
    <w:p w14:paraId="3ECE1484" w14:textId="77777777" w:rsidR="00483741" w:rsidRDefault="00483741" w:rsidP="00483741">
      <w:r>
        <w:br w:type="page"/>
      </w:r>
    </w:p>
    <w:p w14:paraId="02F5E01A" w14:textId="77777777" w:rsidR="00483741" w:rsidRDefault="00483741" w:rsidP="00483741">
      <w:pPr>
        <w:pStyle w:val="Ttulo2"/>
      </w:pPr>
      <w:r>
        <w:lastRenderedPageBreak/>
        <w:t>Caso de Uso 46: Reportar situaciones comunitarias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702A9828" w14:textId="77777777" w:rsidTr="0019389E">
        <w:tc>
          <w:tcPr>
            <w:tcW w:w="2880" w:type="dxa"/>
          </w:tcPr>
          <w:p w14:paraId="2DA2F840" w14:textId="77777777" w:rsidR="00483741" w:rsidRDefault="00483741" w:rsidP="0019389E">
            <w:r>
              <w:t>Caso de Uso 46</w:t>
            </w:r>
          </w:p>
        </w:tc>
        <w:tc>
          <w:tcPr>
            <w:tcW w:w="5760" w:type="dxa"/>
            <w:gridSpan w:val="2"/>
          </w:tcPr>
          <w:p w14:paraId="601A6892" w14:textId="77777777" w:rsidR="00483741" w:rsidRDefault="00483741" w:rsidP="0019389E">
            <w:r>
              <w:t>Reportar situaciones comunitarias</w:t>
            </w:r>
          </w:p>
        </w:tc>
      </w:tr>
      <w:tr w:rsidR="00483741" w14:paraId="51634B52" w14:textId="77777777" w:rsidTr="0019389E">
        <w:tc>
          <w:tcPr>
            <w:tcW w:w="2880" w:type="dxa"/>
          </w:tcPr>
          <w:p w14:paraId="2D1C1EAF" w14:textId="77777777" w:rsidR="00483741" w:rsidRDefault="00483741" w:rsidP="0019389E">
            <w:r>
              <w:t>Actor</w:t>
            </w:r>
          </w:p>
        </w:tc>
        <w:tc>
          <w:tcPr>
            <w:tcW w:w="5760" w:type="dxa"/>
            <w:gridSpan w:val="2"/>
          </w:tcPr>
          <w:p w14:paraId="2AD1E5A2" w14:textId="77777777" w:rsidR="00483741" w:rsidRDefault="00483741" w:rsidP="0019389E">
            <w:r>
              <w:t>Ciudadano</w:t>
            </w:r>
          </w:p>
        </w:tc>
      </w:tr>
      <w:tr w:rsidR="00483741" w14:paraId="0D7C7AD3" w14:textId="77777777" w:rsidTr="0019389E">
        <w:tc>
          <w:tcPr>
            <w:tcW w:w="2880" w:type="dxa"/>
          </w:tcPr>
          <w:p w14:paraId="694D6FF7" w14:textId="77777777" w:rsidR="00483741" w:rsidRDefault="00483741" w:rsidP="0019389E">
            <w:r>
              <w:t>Descripción</w:t>
            </w:r>
          </w:p>
        </w:tc>
        <w:tc>
          <w:tcPr>
            <w:tcW w:w="5760" w:type="dxa"/>
            <w:gridSpan w:val="2"/>
          </w:tcPr>
          <w:p w14:paraId="5ACD3524" w14:textId="77777777" w:rsidR="00483741" w:rsidRDefault="00483741" w:rsidP="0019389E">
            <w:r>
              <w:t>El sistema permite reportar situaciones comunitarias dentro de la plataforma.</w:t>
            </w:r>
          </w:p>
        </w:tc>
      </w:tr>
      <w:tr w:rsidR="00483741" w14:paraId="6FF70579" w14:textId="77777777" w:rsidTr="0019389E">
        <w:tc>
          <w:tcPr>
            <w:tcW w:w="2880" w:type="dxa"/>
          </w:tcPr>
          <w:p w14:paraId="7B80B4D5" w14:textId="77777777" w:rsidR="00483741" w:rsidRDefault="00483741" w:rsidP="0019389E">
            <w:r>
              <w:t>Precondición</w:t>
            </w:r>
          </w:p>
        </w:tc>
        <w:tc>
          <w:tcPr>
            <w:tcW w:w="5760" w:type="dxa"/>
            <w:gridSpan w:val="2"/>
          </w:tcPr>
          <w:p w14:paraId="13A65AD3" w14:textId="77777777" w:rsidR="00483741" w:rsidRDefault="00483741" w:rsidP="0019389E">
            <w:r>
              <w:t>El ciudadano debe estar autenticado y tener permisos correspondientes.</w:t>
            </w:r>
          </w:p>
        </w:tc>
      </w:tr>
      <w:tr w:rsidR="00483741" w14:paraId="0F99F928" w14:textId="77777777" w:rsidTr="0019389E">
        <w:tc>
          <w:tcPr>
            <w:tcW w:w="2880" w:type="dxa"/>
          </w:tcPr>
          <w:p w14:paraId="7299F554" w14:textId="77777777" w:rsidR="00483741" w:rsidRDefault="00483741" w:rsidP="0019389E">
            <w:r>
              <w:t>Secuencia Normal</w:t>
            </w:r>
          </w:p>
        </w:tc>
        <w:tc>
          <w:tcPr>
            <w:tcW w:w="2880" w:type="dxa"/>
          </w:tcPr>
          <w:p w14:paraId="176599D2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2FCABBF9" w14:textId="77777777" w:rsidR="00483741" w:rsidRDefault="00483741" w:rsidP="0019389E">
            <w:r>
              <w:t>Acción</w:t>
            </w:r>
          </w:p>
        </w:tc>
      </w:tr>
      <w:tr w:rsidR="00483741" w14:paraId="3147A072" w14:textId="77777777" w:rsidTr="0019389E">
        <w:tc>
          <w:tcPr>
            <w:tcW w:w="2880" w:type="dxa"/>
          </w:tcPr>
          <w:p w14:paraId="20F821C4" w14:textId="77777777" w:rsidR="00483741" w:rsidRDefault="00483741" w:rsidP="0019389E"/>
        </w:tc>
        <w:tc>
          <w:tcPr>
            <w:tcW w:w="2880" w:type="dxa"/>
          </w:tcPr>
          <w:p w14:paraId="6A341273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6AB4B318" w14:textId="77777777" w:rsidR="00483741" w:rsidRDefault="00483741" w:rsidP="0019389E">
            <w:r>
              <w:t>Accede al módulo correspondiente.</w:t>
            </w:r>
          </w:p>
        </w:tc>
      </w:tr>
      <w:tr w:rsidR="00483741" w14:paraId="6F0BB5F3" w14:textId="77777777" w:rsidTr="0019389E">
        <w:tc>
          <w:tcPr>
            <w:tcW w:w="2880" w:type="dxa"/>
          </w:tcPr>
          <w:p w14:paraId="23E31181" w14:textId="77777777" w:rsidR="00483741" w:rsidRDefault="00483741" w:rsidP="0019389E"/>
        </w:tc>
        <w:tc>
          <w:tcPr>
            <w:tcW w:w="2880" w:type="dxa"/>
          </w:tcPr>
          <w:p w14:paraId="59233E67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381DECA1" w14:textId="77777777" w:rsidR="00483741" w:rsidRDefault="00483741" w:rsidP="0019389E">
            <w:r>
              <w:t>Selecciona la opción de reportar situaciones comunitarias.</w:t>
            </w:r>
          </w:p>
        </w:tc>
      </w:tr>
      <w:tr w:rsidR="00483741" w14:paraId="20E22A53" w14:textId="77777777" w:rsidTr="0019389E">
        <w:tc>
          <w:tcPr>
            <w:tcW w:w="2880" w:type="dxa"/>
          </w:tcPr>
          <w:p w14:paraId="2F5026D6" w14:textId="77777777" w:rsidR="00483741" w:rsidRDefault="00483741" w:rsidP="0019389E"/>
        </w:tc>
        <w:tc>
          <w:tcPr>
            <w:tcW w:w="2880" w:type="dxa"/>
          </w:tcPr>
          <w:p w14:paraId="30EEA773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4E9ABA19" w14:textId="77777777" w:rsidR="00483741" w:rsidRDefault="00483741" w:rsidP="0019389E">
            <w:r>
              <w:t>Ingresa o valida la información requerida.</w:t>
            </w:r>
          </w:p>
        </w:tc>
      </w:tr>
      <w:tr w:rsidR="00483741" w14:paraId="36B7926B" w14:textId="77777777" w:rsidTr="0019389E">
        <w:tc>
          <w:tcPr>
            <w:tcW w:w="2880" w:type="dxa"/>
          </w:tcPr>
          <w:p w14:paraId="1F7E7271" w14:textId="77777777" w:rsidR="00483741" w:rsidRDefault="00483741" w:rsidP="0019389E"/>
        </w:tc>
        <w:tc>
          <w:tcPr>
            <w:tcW w:w="2880" w:type="dxa"/>
          </w:tcPr>
          <w:p w14:paraId="50F92D0B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0241F097" w14:textId="77777777" w:rsidR="00483741" w:rsidRDefault="00483741" w:rsidP="0019389E">
            <w:r>
              <w:t>Confirma la acción.</w:t>
            </w:r>
          </w:p>
        </w:tc>
      </w:tr>
      <w:tr w:rsidR="00483741" w14:paraId="44B197AD" w14:textId="77777777" w:rsidTr="0019389E">
        <w:tc>
          <w:tcPr>
            <w:tcW w:w="2880" w:type="dxa"/>
          </w:tcPr>
          <w:p w14:paraId="3B78EA3E" w14:textId="77777777" w:rsidR="00483741" w:rsidRDefault="00483741" w:rsidP="0019389E">
            <w:r>
              <w:t>Poscondición</w:t>
            </w:r>
          </w:p>
        </w:tc>
        <w:tc>
          <w:tcPr>
            <w:tcW w:w="5760" w:type="dxa"/>
            <w:gridSpan w:val="2"/>
          </w:tcPr>
          <w:p w14:paraId="28BF0F10" w14:textId="77777777" w:rsidR="00483741" w:rsidRDefault="00483741" w:rsidP="0019389E">
            <w:r>
              <w:t>La operación se ejecuta correctamente y el sistema actualiza la información.</w:t>
            </w:r>
          </w:p>
        </w:tc>
      </w:tr>
      <w:tr w:rsidR="00483741" w14:paraId="327C5D25" w14:textId="77777777" w:rsidTr="0019389E">
        <w:tc>
          <w:tcPr>
            <w:tcW w:w="2880" w:type="dxa"/>
          </w:tcPr>
          <w:p w14:paraId="6C14B0E5" w14:textId="77777777" w:rsidR="00483741" w:rsidRDefault="00483741" w:rsidP="0019389E">
            <w:r>
              <w:t>Excepciones</w:t>
            </w:r>
          </w:p>
        </w:tc>
        <w:tc>
          <w:tcPr>
            <w:tcW w:w="2880" w:type="dxa"/>
          </w:tcPr>
          <w:p w14:paraId="70D3345B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718C67F0" w14:textId="77777777" w:rsidR="00483741" w:rsidRDefault="00483741" w:rsidP="0019389E">
            <w:r>
              <w:t>Acción</w:t>
            </w:r>
          </w:p>
        </w:tc>
      </w:tr>
      <w:tr w:rsidR="00483741" w14:paraId="75484AB5" w14:textId="77777777" w:rsidTr="0019389E">
        <w:tc>
          <w:tcPr>
            <w:tcW w:w="2880" w:type="dxa"/>
          </w:tcPr>
          <w:p w14:paraId="680E3120" w14:textId="77777777" w:rsidR="00483741" w:rsidRDefault="00483741" w:rsidP="0019389E"/>
        </w:tc>
        <w:tc>
          <w:tcPr>
            <w:tcW w:w="2880" w:type="dxa"/>
          </w:tcPr>
          <w:p w14:paraId="037F8CEB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4F4DC340" w14:textId="77777777" w:rsidR="00483741" w:rsidRDefault="00483741" w:rsidP="0019389E">
            <w:r>
              <w:t>Si los datos ingresados son inválidos, el sistema muestra mensaje de error.</w:t>
            </w:r>
          </w:p>
        </w:tc>
      </w:tr>
      <w:tr w:rsidR="00483741" w14:paraId="01FF2628" w14:textId="77777777" w:rsidTr="0019389E">
        <w:tc>
          <w:tcPr>
            <w:tcW w:w="2880" w:type="dxa"/>
          </w:tcPr>
          <w:p w14:paraId="71670780" w14:textId="77777777" w:rsidR="00483741" w:rsidRDefault="00483741" w:rsidP="0019389E"/>
        </w:tc>
        <w:tc>
          <w:tcPr>
            <w:tcW w:w="2880" w:type="dxa"/>
          </w:tcPr>
          <w:p w14:paraId="18979C2F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0B4F7318" w14:textId="77777777" w:rsidR="00483741" w:rsidRDefault="00483741" w:rsidP="0019389E">
            <w:r>
              <w:t>Si el usuario no tiene permisos, el sistema deniega el acceso.</w:t>
            </w:r>
          </w:p>
        </w:tc>
      </w:tr>
      <w:tr w:rsidR="00483741" w14:paraId="21F3692D" w14:textId="77777777" w:rsidTr="0019389E">
        <w:tc>
          <w:tcPr>
            <w:tcW w:w="2880" w:type="dxa"/>
          </w:tcPr>
          <w:p w14:paraId="3467761E" w14:textId="77777777" w:rsidR="00483741" w:rsidRDefault="00483741" w:rsidP="0019389E"/>
        </w:tc>
        <w:tc>
          <w:tcPr>
            <w:tcW w:w="2880" w:type="dxa"/>
          </w:tcPr>
          <w:p w14:paraId="002B2F7A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13C905E2" w14:textId="77777777" w:rsidR="00483741" w:rsidRDefault="00483741" w:rsidP="0019389E">
            <w:r>
              <w:t>Si ocurre un fallo del sistema, se notifica el error y no se ejecuta la acción.</w:t>
            </w:r>
          </w:p>
        </w:tc>
      </w:tr>
      <w:tr w:rsidR="00483741" w14:paraId="7C760B59" w14:textId="77777777" w:rsidTr="0019389E">
        <w:tc>
          <w:tcPr>
            <w:tcW w:w="2880" w:type="dxa"/>
          </w:tcPr>
          <w:p w14:paraId="12169C6D" w14:textId="77777777" w:rsidR="00483741" w:rsidRDefault="00483741" w:rsidP="0019389E"/>
        </w:tc>
        <w:tc>
          <w:tcPr>
            <w:tcW w:w="2880" w:type="dxa"/>
          </w:tcPr>
          <w:p w14:paraId="087BCCAE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1067E2D7" w14:textId="77777777" w:rsidR="00483741" w:rsidRDefault="00483741" w:rsidP="0019389E">
            <w:r>
              <w:t>Si el usuario cancela la operación, el sistema no guarda cambios.</w:t>
            </w:r>
          </w:p>
        </w:tc>
      </w:tr>
    </w:tbl>
    <w:p w14:paraId="579E4CD7" w14:textId="77777777" w:rsidR="00483741" w:rsidRDefault="00483741" w:rsidP="00483741">
      <w:r>
        <w:br w:type="page"/>
      </w:r>
    </w:p>
    <w:p w14:paraId="6EF6C984" w14:textId="77777777" w:rsidR="00483741" w:rsidRDefault="00483741" w:rsidP="00483741">
      <w:pPr>
        <w:pStyle w:val="Ttulo2"/>
      </w:pPr>
      <w:r>
        <w:lastRenderedPageBreak/>
        <w:t>Caso de Uso 47: Calificar sitio de interés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2D12BBB0" w14:textId="77777777" w:rsidTr="0019389E">
        <w:tc>
          <w:tcPr>
            <w:tcW w:w="2880" w:type="dxa"/>
          </w:tcPr>
          <w:p w14:paraId="0C9DBEFF" w14:textId="77777777" w:rsidR="00483741" w:rsidRDefault="00483741" w:rsidP="0019389E">
            <w:r>
              <w:t>Caso de Uso 47</w:t>
            </w:r>
          </w:p>
        </w:tc>
        <w:tc>
          <w:tcPr>
            <w:tcW w:w="5760" w:type="dxa"/>
            <w:gridSpan w:val="2"/>
          </w:tcPr>
          <w:p w14:paraId="1AB501CC" w14:textId="77777777" w:rsidR="00483741" w:rsidRDefault="00483741" w:rsidP="0019389E">
            <w:r>
              <w:t>Calificar sitio de interés</w:t>
            </w:r>
          </w:p>
        </w:tc>
      </w:tr>
      <w:tr w:rsidR="00483741" w14:paraId="210E8C75" w14:textId="77777777" w:rsidTr="0019389E">
        <w:tc>
          <w:tcPr>
            <w:tcW w:w="2880" w:type="dxa"/>
          </w:tcPr>
          <w:p w14:paraId="42B71AD7" w14:textId="77777777" w:rsidR="00483741" w:rsidRDefault="00483741" w:rsidP="0019389E">
            <w:r>
              <w:t>Actor</w:t>
            </w:r>
          </w:p>
        </w:tc>
        <w:tc>
          <w:tcPr>
            <w:tcW w:w="5760" w:type="dxa"/>
            <w:gridSpan w:val="2"/>
          </w:tcPr>
          <w:p w14:paraId="058D8406" w14:textId="77777777" w:rsidR="00483741" w:rsidRDefault="00483741" w:rsidP="0019389E">
            <w:r>
              <w:t>Ciudadano</w:t>
            </w:r>
          </w:p>
        </w:tc>
      </w:tr>
      <w:tr w:rsidR="00483741" w14:paraId="46D43CA3" w14:textId="77777777" w:rsidTr="0019389E">
        <w:tc>
          <w:tcPr>
            <w:tcW w:w="2880" w:type="dxa"/>
          </w:tcPr>
          <w:p w14:paraId="462F39C6" w14:textId="77777777" w:rsidR="00483741" w:rsidRDefault="00483741" w:rsidP="0019389E">
            <w:r>
              <w:t>Descripción</w:t>
            </w:r>
          </w:p>
        </w:tc>
        <w:tc>
          <w:tcPr>
            <w:tcW w:w="5760" w:type="dxa"/>
            <w:gridSpan w:val="2"/>
          </w:tcPr>
          <w:p w14:paraId="1CC82F88" w14:textId="77777777" w:rsidR="00483741" w:rsidRDefault="00483741" w:rsidP="0019389E">
            <w:r>
              <w:t>El sistema permite calificar sitio de interés dentro de la plataforma.</w:t>
            </w:r>
          </w:p>
        </w:tc>
      </w:tr>
      <w:tr w:rsidR="00483741" w14:paraId="00535B2F" w14:textId="77777777" w:rsidTr="0019389E">
        <w:tc>
          <w:tcPr>
            <w:tcW w:w="2880" w:type="dxa"/>
          </w:tcPr>
          <w:p w14:paraId="572716F3" w14:textId="77777777" w:rsidR="00483741" w:rsidRDefault="00483741" w:rsidP="0019389E">
            <w:r>
              <w:t>Precondición</w:t>
            </w:r>
          </w:p>
        </w:tc>
        <w:tc>
          <w:tcPr>
            <w:tcW w:w="5760" w:type="dxa"/>
            <w:gridSpan w:val="2"/>
          </w:tcPr>
          <w:p w14:paraId="11A84B09" w14:textId="77777777" w:rsidR="00483741" w:rsidRDefault="00483741" w:rsidP="0019389E">
            <w:r>
              <w:t>El ciudadano debe estar autenticado y tener permisos correspondientes.</w:t>
            </w:r>
          </w:p>
        </w:tc>
      </w:tr>
      <w:tr w:rsidR="00483741" w14:paraId="7EC37BD8" w14:textId="77777777" w:rsidTr="0019389E">
        <w:tc>
          <w:tcPr>
            <w:tcW w:w="2880" w:type="dxa"/>
          </w:tcPr>
          <w:p w14:paraId="18DDD56C" w14:textId="77777777" w:rsidR="00483741" w:rsidRDefault="00483741" w:rsidP="0019389E">
            <w:r>
              <w:t>Secuencia Normal</w:t>
            </w:r>
          </w:p>
        </w:tc>
        <w:tc>
          <w:tcPr>
            <w:tcW w:w="2880" w:type="dxa"/>
          </w:tcPr>
          <w:p w14:paraId="11513E52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74D08677" w14:textId="77777777" w:rsidR="00483741" w:rsidRDefault="00483741" w:rsidP="0019389E">
            <w:r>
              <w:t>Acción</w:t>
            </w:r>
          </w:p>
        </w:tc>
      </w:tr>
      <w:tr w:rsidR="00483741" w14:paraId="087CE55B" w14:textId="77777777" w:rsidTr="0019389E">
        <w:tc>
          <w:tcPr>
            <w:tcW w:w="2880" w:type="dxa"/>
          </w:tcPr>
          <w:p w14:paraId="2C73002F" w14:textId="77777777" w:rsidR="00483741" w:rsidRDefault="00483741" w:rsidP="0019389E"/>
        </w:tc>
        <w:tc>
          <w:tcPr>
            <w:tcW w:w="2880" w:type="dxa"/>
          </w:tcPr>
          <w:p w14:paraId="52DAE882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3316B079" w14:textId="77777777" w:rsidR="00483741" w:rsidRDefault="00483741" w:rsidP="0019389E">
            <w:r>
              <w:t>Accede al módulo correspondiente.</w:t>
            </w:r>
          </w:p>
        </w:tc>
      </w:tr>
      <w:tr w:rsidR="00483741" w14:paraId="16A78A84" w14:textId="77777777" w:rsidTr="0019389E">
        <w:tc>
          <w:tcPr>
            <w:tcW w:w="2880" w:type="dxa"/>
          </w:tcPr>
          <w:p w14:paraId="3A778DE7" w14:textId="77777777" w:rsidR="00483741" w:rsidRDefault="00483741" w:rsidP="0019389E"/>
        </w:tc>
        <w:tc>
          <w:tcPr>
            <w:tcW w:w="2880" w:type="dxa"/>
          </w:tcPr>
          <w:p w14:paraId="178BB974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66564525" w14:textId="77777777" w:rsidR="00483741" w:rsidRDefault="00483741" w:rsidP="0019389E">
            <w:r>
              <w:t>Selecciona la opción de calificar sitio de interés.</w:t>
            </w:r>
          </w:p>
        </w:tc>
      </w:tr>
      <w:tr w:rsidR="00483741" w14:paraId="2A45FD1C" w14:textId="77777777" w:rsidTr="0019389E">
        <w:tc>
          <w:tcPr>
            <w:tcW w:w="2880" w:type="dxa"/>
          </w:tcPr>
          <w:p w14:paraId="347996E9" w14:textId="77777777" w:rsidR="00483741" w:rsidRDefault="00483741" w:rsidP="0019389E"/>
        </w:tc>
        <w:tc>
          <w:tcPr>
            <w:tcW w:w="2880" w:type="dxa"/>
          </w:tcPr>
          <w:p w14:paraId="379F41E3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73AF61C0" w14:textId="77777777" w:rsidR="00483741" w:rsidRDefault="00483741" w:rsidP="0019389E">
            <w:r>
              <w:t>Ingresa o valida la información requerida.</w:t>
            </w:r>
          </w:p>
        </w:tc>
      </w:tr>
      <w:tr w:rsidR="00483741" w14:paraId="05779553" w14:textId="77777777" w:rsidTr="0019389E">
        <w:tc>
          <w:tcPr>
            <w:tcW w:w="2880" w:type="dxa"/>
          </w:tcPr>
          <w:p w14:paraId="5A0BE679" w14:textId="77777777" w:rsidR="00483741" w:rsidRDefault="00483741" w:rsidP="0019389E"/>
        </w:tc>
        <w:tc>
          <w:tcPr>
            <w:tcW w:w="2880" w:type="dxa"/>
          </w:tcPr>
          <w:p w14:paraId="15959EDB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27FBE471" w14:textId="77777777" w:rsidR="00483741" w:rsidRDefault="00483741" w:rsidP="0019389E">
            <w:r>
              <w:t>Confirma la acción.</w:t>
            </w:r>
          </w:p>
        </w:tc>
      </w:tr>
      <w:tr w:rsidR="00483741" w14:paraId="16E5C794" w14:textId="77777777" w:rsidTr="0019389E">
        <w:tc>
          <w:tcPr>
            <w:tcW w:w="2880" w:type="dxa"/>
          </w:tcPr>
          <w:p w14:paraId="57A85590" w14:textId="77777777" w:rsidR="00483741" w:rsidRDefault="00483741" w:rsidP="0019389E">
            <w:r>
              <w:t>Poscondición</w:t>
            </w:r>
          </w:p>
        </w:tc>
        <w:tc>
          <w:tcPr>
            <w:tcW w:w="5760" w:type="dxa"/>
            <w:gridSpan w:val="2"/>
          </w:tcPr>
          <w:p w14:paraId="6FE748EE" w14:textId="77777777" w:rsidR="00483741" w:rsidRDefault="00483741" w:rsidP="0019389E">
            <w:r>
              <w:t>La operación se ejecuta correctamente y el sistema actualiza la información.</w:t>
            </w:r>
          </w:p>
        </w:tc>
      </w:tr>
      <w:tr w:rsidR="00483741" w14:paraId="12477F15" w14:textId="77777777" w:rsidTr="0019389E">
        <w:tc>
          <w:tcPr>
            <w:tcW w:w="2880" w:type="dxa"/>
          </w:tcPr>
          <w:p w14:paraId="082628A6" w14:textId="77777777" w:rsidR="00483741" w:rsidRDefault="00483741" w:rsidP="0019389E">
            <w:r>
              <w:t>Excepciones</w:t>
            </w:r>
          </w:p>
        </w:tc>
        <w:tc>
          <w:tcPr>
            <w:tcW w:w="2880" w:type="dxa"/>
          </w:tcPr>
          <w:p w14:paraId="3AF21E67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758534CC" w14:textId="77777777" w:rsidR="00483741" w:rsidRDefault="00483741" w:rsidP="0019389E">
            <w:r>
              <w:t>Acción</w:t>
            </w:r>
          </w:p>
        </w:tc>
      </w:tr>
      <w:tr w:rsidR="00483741" w14:paraId="46C8842F" w14:textId="77777777" w:rsidTr="0019389E">
        <w:tc>
          <w:tcPr>
            <w:tcW w:w="2880" w:type="dxa"/>
          </w:tcPr>
          <w:p w14:paraId="5BE2FD9A" w14:textId="77777777" w:rsidR="00483741" w:rsidRDefault="00483741" w:rsidP="0019389E"/>
        </w:tc>
        <w:tc>
          <w:tcPr>
            <w:tcW w:w="2880" w:type="dxa"/>
          </w:tcPr>
          <w:p w14:paraId="2E27E6E5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4BD1B2E3" w14:textId="77777777" w:rsidR="00483741" w:rsidRDefault="00483741" w:rsidP="0019389E">
            <w:r>
              <w:t>Si los datos ingresados son inválidos, el sistema muestra mensaje de error.</w:t>
            </w:r>
          </w:p>
        </w:tc>
      </w:tr>
      <w:tr w:rsidR="00483741" w14:paraId="2D14B329" w14:textId="77777777" w:rsidTr="0019389E">
        <w:tc>
          <w:tcPr>
            <w:tcW w:w="2880" w:type="dxa"/>
          </w:tcPr>
          <w:p w14:paraId="1583D120" w14:textId="77777777" w:rsidR="00483741" w:rsidRDefault="00483741" w:rsidP="0019389E"/>
        </w:tc>
        <w:tc>
          <w:tcPr>
            <w:tcW w:w="2880" w:type="dxa"/>
          </w:tcPr>
          <w:p w14:paraId="7CFA6820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2D7999F9" w14:textId="77777777" w:rsidR="00483741" w:rsidRDefault="00483741" w:rsidP="0019389E">
            <w:r>
              <w:t>Si el usuario no tiene permisos, el sistema deniega el acceso.</w:t>
            </w:r>
          </w:p>
        </w:tc>
      </w:tr>
      <w:tr w:rsidR="00483741" w14:paraId="44F3C61E" w14:textId="77777777" w:rsidTr="0019389E">
        <w:tc>
          <w:tcPr>
            <w:tcW w:w="2880" w:type="dxa"/>
          </w:tcPr>
          <w:p w14:paraId="0E29ED3C" w14:textId="77777777" w:rsidR="00483741" w:rsidRDefault="00483741" w:rsidP="0019389E"/>
        </w:tc>
        <w:tc>
          <w:tcPr>
            <w:tcW w:w="2880" w:type="dxa"/>
          </w:tcPr>
          <w:p w14:paraId="797ED941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1261973D" w14:textId="77777777" w:rsidR="00483741" w:rsidRDefault="00483741" w:rsidP="0019389E">
            <w:r>
              <w:t>Si ocurre un fallo del sistema, se notifica el error y no se ejecuta la acción.</w:t>
            </w:r>
          </w:p>
        </w:tc>
      </w:tr>
      <w:tr w:rsidR="00483741" w14:paraId="216376B7" w14:textId="77777777" w:rsidTr="0019389E">
        <w:tc>
          <w:tcPr>
            <w:tcW w:w="2880" w:type="dxa"/>
          </w:tcPr>
          <w:p w14:paraId="57044743" w14:textId="77777777" w:rsidR="00483741" w:rsidRDefault="00483741" w:rsidP="0019389E"/>
        </w:tc>
        <w:tc>
          <w:tcPr>
            <w:tcW w:w="2880" w:type="dxa"/>
          </w:tcPr>
          <w:p w14:paraId="5A2EB16D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4C598581" w14:textId="77777777" w:rsidR="00483741" w:rsidRDefault="00483741" w:rsidP="0019389E">
            <w:r>
              <w:t>Si el usuario cancela la operación, el sistema no guarda cambios.</w:t>
            </w:r>
          </w:p>
        </w:tc>
      </w:tr>
    </w:tbl>
    <w:p w14:paraId="7FCDFD94" w14:textId="77777777" w:rsidR="00483741" w:rsidRDefault="00483741" w:rsidP="00483741">
      <w:r>
        <w:br w:type="page"/>
      </w:r>
    </w:p>
    <w:p w14:paraId="1C861253" w14:textId="77777777" w:rsidR="00483741" w:rsidRDefault="00483741" w:rsidP="00483741">
      <w:pPr>
        <w:pStyle w:val="Ttulo2"/>
      </w:pPr>
      <w:r>
        <w:lastRenderedPageBreak/>
        <w:t>Caso de Uso 48: Recibir notificaciones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56F06BC3" w14:textId="77777777" w:rsidTr="0019389E">
        <w:tc>
          <w:tcPr>
            <w:tcW w:w="2880" w:type="dxa"/>
          </w:tcPr>
          <w:p w14:paraId="5E79C1DB" w14:textId="77777777" w:rsidR="00483741" w:rsidRDefault="00483741" w:rsidP="0019389E">
            <w:r>
              <w:t>Caso de Uso 48</w:t>
            </w:r>
          </w:p>
        </w:tc>
        <w:tc>
          <w:tcPr>
            <w:tcW w:w="5760" w:type="dxa"/>
            <w:gridSpan w:val="2"/>
          </w:tcPr>
          <w:p w14:paraId="000EE83F" w14:textId="77777777" w:rsidR="00483741" w:rsidRDefault="00483741" w:rsidP="0019389E">
            <w:r>
              <w:t>Recibir notificaciones</w:t>
            </w:r>
          </w:p>
        </w:tc>
      </w:tr>
      <w:tr w:rsidR="00483741" w14:paraId="71D7A841" w14:textId="77777777" w:rsidTr="0019389E">
        <w:tc>
          <w:tcPr>
            <w:tcW w:w="2880" w:type="dxa"/>
          </w:tcPr>
          <w:p w14:paraId="6062FE7E" w14:textId="77777777" w:rsidR="00483741" w:rsidRDefault="00483741" w:rsidP="0019389E">
            <w:r>
              <w:t>Actor</w:t>
            </w:r>
          </w:p>
        </w:tc>
        <w:tc>
          <w:tcPr>
            <w:tcW w:w="5760" w:type="dxa"/>
            <w:gridSpan w:val="2"/>
          </w:tcPr>
          <w:p w14:paraId="50CA0968" w14:textId="77777777" w:rsidR="00483741" w:rsidRDefault="00483741" w:rsidP="0019389E">
            <w:r>
              <w:t>Ciudadano</w:t>
            </w:r>
          </w:p>
        </w:tc>
      </w:tr>
      <w:tr w:rsidR="00483741" w14:paraId="47602932" w14:textId="77777777" w:rsidTr="0019389E">
        <w:tc>
          <w:tcPr>
            <w:tcW w:w="2880" w:type="dxa"/>
          </w:tcPr>
          <w:p w14:paraId="795EBEC5" w14:textId="77777777" w:rsidR="00483741" w:rsidRDefault="00483741" w:rsidP="0019389E">
            <w:r>
              <w:t>Descripción</w:t>
            </w:r>
          </w:p>
        </w:tc>
        <w:tc>
          <w:tcPr>
            <w:tcW w:w="5760" w:type="dxa"/>
            <w:gridSpan w:val="2"/>
          </w:tcPr>
          <w:p w14:paraId="42C980D4" w14:textId="77777777" w:rsidR="00483741" w:rsidRDefault="00483741" w:rsidP="0019389E">
            <w:r>
              <w:t>El sistema permite recibir notificaciones dentro de la plataforma.</w:t>
            </w:r>
          </w:p>
        </w:tc>
      </w:tr>
      <w:tr w:rsidR="00483741" w14:paraId="4CCD29DC" w14:textId="77777777" w:rsidTr="0019389E">
        <w:tc>
          <w:tcPr>
            <w:tcW w:w="2880" w:type="dxa"/>
          </w:tcPr>
          <w:p w14:paraId="4F193762" w14:textId="77777777" w:rsidR="00483741" w:rsidRDefault="00483741" w:rsidP="0019389E">
            <w:r>
              <w:t>Precondición</w:t>
            </w:r>
          </w:p>
        </w:tc>
        <w:tc>
          <w:tcPr>
            <w:tcW w:w="5760" w:type="dxa"/>
            <w:gridSpan w:val="2"/>
          </w:tcPr>
          <w:p w14:paraId="156E8ABD" w14:textId="77777777" w:rsidR="00483741" w:rsidRDefault="00483741" w:rsidP="0019389E">
            <w:r>
              <w:t>El ciudadano debe estar autenticado y tener permisos correspondientes.</w:t>
            </w:r>
          </w:p>
        </w:tc>
      </w:tr>
      <w:tr w:rsidR="00483741" w14:paraId="554B81C2" w14:textId="77777777" w:rsidTr="0019389E">
        <w:tc>
          <w:tcPr>
            <w:tcW w:w="2880" w:type="dxa"/>
          </w:tcPr>
          <w:p w14:paraId="75CBB569" w14:textId="77777777" w:rsidR="00483741" w:rsidRDefault="00483741" w:rsidP="0019389E">
            <w:r>
              <w:t>Secuencia Normal</w:t>
            </w:r>
          </w:p>
        </w:tc>
        <w:tc>
          <w:tcPr>
            <w:tcW w:w="2880" w:type="dxa"/>
          </w:tcPr>
          <w:p w14:paraId="22FB6AD7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223E90F3" w14:textId="77777777" w:rsidR="00483741" w:rsidRDefault="00483741" w:rsidP="0019389E">
            <w:r>
              <w:t>Acción</w:t>
            </w:r>
          </w:p>
        </w:tc>
      </w:tr>
      <w:tr w:rsidR="00483741" w14:paraId="36722FC9" w14:textId="77777777" w:rsidTr="0019389E">
        <w:tc>
          <w:tcPr>
            <w:tcW w:w="2880" w:type="dxa"/>
          </w:tcPr>
          <w:p w14:paraId="4CBDD441" w14:textId="77777777" w:rsidR="00483741" w:rsidRDefault="00483741" w:rsidP="0019389E"/>
        </w:tc>
        <w:tc>
          <w:tcPr>
            <w:tcW w:w="2880" w:type="dxa"/>
          </w:tcPr>
          <w:p w14:paraId="2984A738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610FCE82" w14:textId="77777777" w:rsidR="00483741" w:rsidRDefault="00483741" w:rsidP="0019389E">
            <w:r>
              <w:t>Accede al módulo correspondiente.</w:t>
            </w:r>
          </w:p>
        </w:tc>
      </w:tr>
      <w:tr w:rsidR="00483741" w14:paraId="27124EE6" w14:textId="77777777" w:rsidTr="0019389E">
        <w:tc>
          <w:tcPr>
            <w:tcW w:w="2880" w:type="dxa"/>
          </w:tcPr>
          <w:p w14:paraId="55A014B3" w14:textId="77777777" w:rsidR="00483741" w:rsidRDefault="00483741" w:rsidP="0019389E"/>
        </w:tc>
        <w:tc>
          <w:tcPr>
            <w:tcW w:w="2880" w:type="dxa"/>
          </w:tcPr>
          <w:p w14:paraId="7946F955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32D817B5" w14:textId="77777777" w:rsidR="00483741" w:rsidRDefault="00483741" w:rsidP="0019389E">
            <w:r>
              <w:t>Selecciona la opción de recibir notificaciones.</w:t>
            </w:r>
          </w:p>
        </w:tc>
      </w:tr>
      <w:tr w:rsidR="00483741" w14:paraId="0D9496C0" w14:textId="77777777" w:rsidTr="0019389E">
        <w:tc>
          <w:tcPr>
            <w:tcW w:w="2880" w:type="dxa"/>
          </w:tcPr>
          <w:p w14:paraId="0469A6B9" w14:textId="77777777" w:rsidR="00483741" w:rsidRDefault="00483741" w:rsidP="0019389E"/>
        </w:tc>
        <w:tc>
          <w:tcPr>
            <w:tcW w:w="2880" w:type="dxa"/>
          </w:tcPr>
          <w:p w14:paraId="642DC086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4A3FD329" w14:textId="77777777" w:rsidR="00483741" w:rsidRDefault="00483741" w:rsidP="0019389E">
            <w:r>
              <w:t>Ingresa o valida la información requerida.</w:t>
            </w:r>
          </w:p>
        </w:tc>
      </w:tr>
      <w:tr w:rsidR="00483741" w14:paraId="0D35FF63" w14:textId="77777777" w:rsidTr="0019389E">
        <w:tc>
          <w:tcPr>
            <w:tcW w:w="2880" w:type="dxa"/>
          </w:tcPr>
          <w:p w14:paraId="186808D6" w14:textId="77777777" w:rsidR="00483741" w:rsidRDefault="00483741" w:rsidP="0019389E"/>
        </w:tc>
        <w:tc>
          <w:tcPr>
            <w:tcW w:w="2880" w:type="dxa"/>
          </w:tcPr>
          <w:p w14:paraId="6A27BF59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11E4AFB9" w14:textId="77777777" w:rsidR="00483741" w:rsidRDefault="00483741" w:rsidP="0019389E">
            <w:r>
              <w:t>Confirma la acción.</w:t>
            </w:r>
          </w:p>
        </w:tc>
      </w:tr>
      <w:tr w:rsidR="00483741" w14:paraId="2C07B149" w14:textId="77777777" w:rsidTr="0019389E">
        <w:tc>
          <w:tcPr>
            <w:tcW w:w="2880" w:type="dxa"/>
          </w:tcPr>
          <w:p w14:paraId="6B932EC3" w14:textId="77777777" w:rsidR="00483741" w:rsidRDefault="00483741" w:rsidP="0019389E">
            <w:r>
              <w:t>Poscondición</w:t>
            </w:r>
          </w:p>
        </w:tc>
        <w:tc>
          <w:tcPr>
            <w:tcW w:w="5760" w:type="dxa"/>
            <w:gridSpan w:val="2"/>
          </w:tcPr>
          <w:p w14:paraId="0875D8B8" w14:textId="77777777" w:rsidR="00483741" w:rsidRDefault="00483741" w:rsidP="0019389E">
            <w:r>
              <w:t>La operación se ejecuta correctamente y el sistema actualiza la información.</w:t>
            </w:r>
          </w:p>
        </w:tc>
      </w:tr>
      <w:tr w:rsidR="00483741" w14:paraId="52274B70" w14:textId="77777777" w:rsidTr="0019389E">
        <w:tc>
          <w:tcPr>
            <w:tcW w:w="2880" w:type="dxa"/>
          </w:tcPr>
          <w:p w14:paraId="3E28F7F7" w14:textId="77777777" w:rsidR="00483741" w:rsidRDefault="00483741" w:rsidP="0019389E">
            <w:r>
              <w:t>Excepciones</w:t>
            </w:r>
          </w:p>
        </w:tc>
        <w:tc>
          <w:tcPr>
            <w:tcW w:w="2880" w:type="dxa"/>
          </w:tcPr>
          <w:p w14:paraId="44BD8C48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36BB7FEC" w14:textId="77777777" w:rsidR="00483741" w:rsidRDefault="00483741" w:rsidP="0019389E">
            <w:r>
              <w:t>Acción</w:t>
            </w:r>
          </w:p>
        </w:tc>
      </w:tr>
      <w:tr w:rsidR="00483741" w14:paraId="30DC752C" w14:textId="77777777" w:rsidTr="0019389E">
        <w:tc>
          <w:tcPr>
            <w:tcW w:w="2880" w:type="dxa"/>
          </w:tcPr>
          <w:p w14:paraId="4885E533" w14:textId="77777777" w:rsidR="00483741" w:rsidRDefault="00483741" w:rsidP="0019389E"/>
        </w:tc>
        <w:tc>
          <w:tcPr>
            <w:tcW w:w="2880" w:type="dxa"/>
          </w:tcPr>
          <w:p w14:paraId="53B6A361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20A68F84" w14:textId="77777777" w:rsidR="00483741" w:rsidRDefault="00483741" w:rsidP="0019389E">
            <w:r>
              <w:t>Si los datos ingresados son inválidos, el sistema muestra mensaje de error.</w:t>
            </w:r>
          </w:p>
        </w:tc>
      </w:tr>
      <w:tr w:rsidR="00483741" w14:paraId="5E046FB6" w14:textId="77777777" w:rsidTr="0019389E">
        <w:tc>
          <w:tcPr>
            <w:tcW w:w="2880" w:type="dxa"/>
          </w:tcPr>
          <w:p w14:paraId="1487F7FF" w14:textId="77777777" w:rsidR="00483741" w:rsidRDefault="00483741" w:rsidP="0019389E"/>
        </w:tc>
        <w:tc>
          <w:tcPr>
            <w:tcW w:w="2880" w:type="dxa"/>
          </w:tcPr>
          <w:p w14:paraId="3F41B167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563F85FF" w14:textId="77777777" w:rsidR="00483741" w:rsidRDefault="00483741" w:rsidP="0019389E">
            <w:r>
              <w:t>Si el usuario no tiene permisos, el sistema deniega el acceso.</w:t>
            </w:r>
          </w:p>
        </w:tc>
      </w:tr>
      <w:tr w:rsidR="00483741" w14:paraId="6CC2B147" w14:textId="77777777" w:rsidTr="0019389E">
        <w:tc>
          <w:tcPr>
            <w:tcW w:w="2880" w:type="dxa"/>
          </w:tcPr>
          <w:p w14:paraId="6B3E7E6B" w14:textId="77777777" w:rsidR="00483741" w:rsidRDefault="00483741" w:rsidP="0019389E"/>
        </w:tc>
        <w:tc>
          <w:tcPr>
            <w:tcW w:w="2880" w:type="dxa"/>
          </w:tcPr>
          <w:p w14:paraId="5784BEE3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1A9BF996" w14:textId="77777777" w:rsidR="00483741" w:rsidRDefault="00483741" w:rsidP="0019389E">
            <w:r>
              <w:t>Si ocurre un fallo del sistema, se notifica el error y no se ejecuta la acción.</w:t>
            </w:r>
          </w:p>
        </w:tc>
      </w:tr>
      <w:tr w:rsidR="00483741" w14:paraId="36143C89" w14:textId="77777777" w:rsidTr="0019389E">
        <w:tc>
          <w:tcPr>
            <w:tcW w:w="2880" w:type="dxa"/>
          </w:tcPr>
          <w:p w14:paraId="0417DD11" w14:textId="77777777" w:rsidR="00483741" w:rsidRDefault="00483741" w:rsidP="0019389E"/>
        </w:tc>
        <w:tc>
          <w:tcPr>
            <w:tcW w:w="2880" w:type="dxa"/>
          </w:tcPr>
          <w:p w14:paraId="22889AC9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6DA6E10A" w14:textId="77777777" w:rsidR="00483741" w:rsidRDefault="00483741" w:rsidP="0019389E">
            <w:r>
              <w:t>Si el usuario cancela la operación, el sistema no guarda cambios.</w:t>
            </w:r>
          </w:p>
        </w:tc>
      </w:tr>
    </w:tbl>
    <w:p w14:paraId="41633002" w14:textId="77777777" w:rsidR="00483741" w:rsidRDefault="00483741" w:rsidP="00483741">
      <w:r>
        <w:br w:type="page"/>
      </w:r>
    </w:p>
    <w:p w14:paraId="15358735" w14:textId="77777777" w:rsidR="00483741" w:rsidRDefault="00483741" w:rsidP="00483741">
      <w:pPr>
        <w:pStyle w:val="Ttulo2"/>
      </w:pPr>
      <w:r>
        <w:lastRenderedPageBreak/>
        <w:t>Caso de Uso 49: Participar con comentarios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741" w14:paraId="5F413ADD" w14:textId="77777777" w:rsidTr="0019389E">
        <w:tc>
          <w:tcPr>
            <w:tcW w:w="2880" w:type="dxa"/>
          </w:tcPr>
          <w:p w14:paraId="4190C4DC" w14:textId="77777777" w:rsidR="00483741" w:rsidRDefault="00483741" w:rsidP="0019389E">
            <w:r>
              <w:t>Caso de Uso 49</w:t>
            </w:r>
          </w:p>
        </w:tc>
        <w:tc>
          <w:tcPr>
            <w:tcW w:w="5760" w:type="dxa"/>
            <w:gridSpan w:val="2"/>
          </w:tcPr>
          <w:p w14:paraId="69DD0622" w14:textId="77777777" w:rsidR="00483741" w:rsidRDefault="00483741" w:rsidP="0019389E">
            <w:r>
              <w:t>Participar con comentarios</w:t>
            </w:r>
          </w:p>
        </w:tc>
      </w:tr>
      <w:tr w:rsidR="00483741" w14:paraId="7E1BACBD" w14:textId="77777777" w:rsidTr="0019389E">
        <w:tc>
          <w:tcPr>
            <w:tcW w:w="2880" w:type="dxa"/>
          </w:tcPr>
          <w:p w14:paraId="647C1B6E" w14:textId="77777777" w:rsidR="00483741" w:rsidRDefault="00483741" w:rsidP="0019389E">
            <w:r>
              <w:t>Actor</w:t>
            </w:r>
          </w:p>
        </w:tc>
        <w:tc>
          <w:tcPr>
            <w:tcW w:w="5760" w:type="dxa"/>
            <w:gridSpan w:val="2"/>
          </w:tcPr>
          <w:p w14:paraId="0835416D" w14:textId="77777777" w:rsidR="00483741" w:rsidRDefault="00483741" w:rsidP="0019389E">
            <w:r>
              <w:t>Ciudadano</w:t>
            </w:r>
          </w:p>
        </w:tc>
      </w:tr>
      <w:tr w:rsidR="00483741" w14:paraId="51AA13E3" w14:textId="77777777" w:rsidTr="0019389E">
        <w:tc>
          <w:tcPr>
            <w:tcW w:w="2880" w:type="dxa"/>
          </w:tcPr>
          <w:p w14:paraId="06BECD11" w14:textId="77777777" w:rsidR="00483741" w:rsidRDefault="00483741" w:rsidP="0019389E">
            <w:r>
              <w:t>Descripción</w:t>
            </w:r>
          </w:p>
        </w:tc>
        <w:tc>
          <w:tcPr>
            <w:tcW w:w="5760" w:type="dxa"/>
            <w:gridSpan w:val="2"/>
          </w:tcPr>
          <w:p w14:paraId="60CDC922" w14:textId="77777777" w:rsidR="00483741" w:rsidRDefault="00483741" w:rsidP="0019389E">
            <w:r>
              <w:t>El sistema permite participar con comentarios dentro de la plataforma.</w:t>
            </w:r>
          </w:p>
        </w:tc>
      </w:tr>
      <w:tr w:rsidR="00483741" w14:paraId="302C5538" w14:textId="77777777" w:rsidTr="0019389E">
        <w:tc>
          <w:tcPr>
            <w:tcW w:w="2880" w:type="dxa"/>
          </w:tcPr>
          <w:p w14:paraId="04C9D2F2" w14:textId="77777777" w:rsidR="00483741" w:rsidRDefault="00483741" w:rsidP="0019389E">
            <w:r>
              <w:t>Precondición</w:t>
            </w:r>
          </w:p>
        </w:tc>
        <w:tc>
          <w:tcPr>
            <w:tcW w:w="5760" w:type="dxa"/>
            <w:gridSpan w:val="2"/>
          </w:tcPr>
          <w:p w14:paraId="4DAE3B78" w14:textId="77777777" w:rsidR="00483741" w:rsidRDefault="00483741" w:rsidP="0019389E">
            <w:r>
              <w:t>El ciudadano debe estar autenticado y tener permisos correspondientes.</w:t>
            </w:r>
          </w:p>
        </w:tc>
      </w:tr>
      <w:tr w:rsidR="00483741" w14:paraId="3E1D48F9" w14:textId="77777777" w:rsidTr="0019389E">
        <w:tc>
          <w:tcPr>
            <w:tcW w:w="2880" w:type="dxa"/>
          </w:tcPr>
          <w:p w14:paraId="2FCE0B07" w14:textId="77777777" w:rsidR="00483741" w:rsidRDefault="00483741" w:rsidP="0019389E">
            <w:r>
              <w:t>Secuencia Normal</w:t>
            </w:r>
          </w:p>
        </w:tc>
        <w:tc>
          <w:tcPr>
            <w:tcW w:w="2880" w:type="dxa"/>
          </w:tcPr>
          <w:p w14:paraId="0E89E28A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5AC47730" w14:textId="77777777" w:rsidR="00483741" w:rsidRDefault="00483741" w:rsidP="0019389E">
            <w:r>
              <w:t>Acción</w:t>
            </w:r>
          </w:p>
        </w:tc>
      </w:tr>
      <w:tr w:rsidR="00483741" w14:paraId="207F88F3" w14:textId="77777777" w:rsidTr="0019389E">
        <w:tc>
          <w:tcPr>
            <w:tcW w:w="2880" w:type="dxa"/>
          </w:tcPr>
          <w:p w14:paraId="04855ED0" w14:textId="77777777" w:rsidR="00483741" w:rsidRDefault="00483741" w:rsidP="0019389E"/>
        </w:tc>
        <w:tc>
          <w:tcPr>
            <w:tcW w:w="2880" w:type="dxa"/>
          </w:tcPr>
          <w:p w14:paraId="0B9309B0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22E75A4A" w14:textId="77777777" w:rsidR="00483741" w:rsidRDefault="00483741" w:rsidP="0019389E">
            <w:r>
              <w:t>Accede al módulo correspondiente.</w:t>
            </w:r>
          </w:p>
        </w:tc>
      </w:tr>
      <w:tr w:rsidR="00483741" w14:paraId="267F2FCD" w14:textId="77777777" w:rsidTr="0019389E">
        <w:tc>
          <w:tcPr>
            <w:tcW w:w="2880" w:type="dxa"/>
          </w:tcPr>
          <w:p w14:paraId="57B5915E" w14:textId="77777777" w:rsidR="00483741" w:rsidRDefault="00483741" w:rsidP="0019389E"/>
        </w:tc>
        <w:tc>
          <w:tcPr>
            <w:tcW w:w="2880" w:type="dxa"/>
          </w:tcPr>
          <w:p w14:paraId="6B969ABD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0BBB2B77" w14:textId="77777777" w:rsidR="00483741" w:rsidRDefault="00483741" w:rsidP="0019389E">
            <w:r>
              <w:t>Selecciona la opción de participar con comentarios.</w:t>
            </w:r>
          </w:p>
        </w:tc>
      </w:tr>
      <w:tr w:rsidR="00483741" w14:paraId="4C1B4830" w14:textId="77777777" w:rsidTr="0019389E">
        <w:tc>
          <w:tcPr>
            <w:tcW w:w="2880" w:type="dxa"/>
          </w:tcPr>
          <w:p w14:paraId="78598E75" w14:textId="77777777" w:rsidR="00483741" w:rsidRDefault="00483741" w:rsidP="0019389E"/>
        </w:tc>
        <w:tc>
          <w:tcPr>
            <w:tcW w:w="2880" w:type="dxa"/>
          </w:tcPr>
          <w:p w14:paraId="1EBB072E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080F401D" w14:textId="77777777" w:rsidR="00483741" w:rsidRDefault="00483741" w:rsidP="0019389E">
            <w:r>
              <w:t>Ingresa o valida la información requerida.</w:t>
            </w:r>
          </w:p>
        </w:tc>
      </w:tr>
      <w:tr w:rsidR="00483741" w14:paraId="3607AA54" w14:textId="77777777" w:rsidTr="0019389E">
        <w:tc>
          <w:tcPr>
            <w:tcW w:w="2880" w:type="dxa"/>
          </w:tcPr>
          <w:p w14:paraId="4DAD475B" w14:textId="77777777" w:rsidR="00483741" w:rsidRDefault="00483741" w:rsidP="0019389E"/>
        </w:tc>
        <w:tc>
          <w:tcPr>
            <w:tcW w:w="2880" w:type="dxa"/>
          </w:tcPr>
          <w:p w14:paraId="0B9759CF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485D1551" w14:textId="77777777" w:rsidR="00483741" w:rsidRDefault="00483741" w:rsidP="0019389E">
            <w:r>
              <w:t>Confirma la acción.</w:t>
            </w:r>
          </w:p>
        </w:tc>
      </w:tr>
      <w:tr w:rsidR="00483741" w14:paraId="0D02E394" w14:textId="77777777" w:rsidTr="0019389E">
        <w:tc>
          <w:tcPr>
            <w:tcW w:w="2880" w:type="dxa"/>
          </w:tcPr>
          <w:p w14:paraId="5F1E338D" w14:textId="77777777" w:rsidR="00483741" w:rsidRDefault="00483741" w:rsidP="0019389E">
            <w:r>
              <w:t>Poscondición</w:t>
            </w:r>
          </w:p>
        </w:tc>
        <w:tc>
          <w:tcPr>
            <w:tcW w:w="5760" w:type="dxa"/>
            <w:gridSpan w:val="2"/>
          </w:tcPr>
          <w:p w14:paraId="24AC9CAA" w14:textId="77777777" w:rsidR="00483741" w:rsidRDefault="00483741" w:rsidP="0019389E">
            <w:r>
              <w:t>La operación se ejecuta correctamente y el sistema actualiza la información.</w:t>
            </w:r>
          </w:p>
        </w:tc>
      </w:tr>
      <w:tr w:rsidR="00483741" w14:paraId="5D42E59A" w14:textId="77777777" w:rsidTr="0019389E">
        <w:tc>
          <w:tcPr>
            <w:tcW w:w="2880" w:type="dxa"/>
          </w:tcPr>
          <w:p w14:paraId="42E1529F" w14:textId="77777777" w:rsidR="00483741" w:rsidRDefault="00483741" w:rsidP="0019389E">
            <w:r>
              <w:t>Excepciones</w:t>
            </w:r>
          </w:p>
        </w:tc>
        <w:tc>
          <w:tcPr>
            <w:tcW w:w="2880" w:type="dxa"/>
          </w:tcPr>
          <w:p w14:paraId="592B7DE5" w14:textId="77777777" w:rsidR="00483741" w:rsidRDefault="00483741" w:rsidP="0019389E">
            <w:r>
              <w:t>Paso</w:t>
            </w:r>
          </w:p>
        </w:tc>
        <w:tc>
          <w:tcPr>
            <w:tcW w:w="2880" w:type="dxa"/>
          </w:tcPr>
          <w:p w14:paraId="748995C0" w14:textId="77777777" w:rsidR="00483741" w:rsidRDefault="00483741" w:rsidP="0019389E">
            <w:r>
              <w:t>Acción</w:t>
            </w:r>
          </w:p>
        </w:tc>
      </w:tr>
      <w:tr w:rsidR="00483741" w14:paraId="735C3376" w14:textId="77777777" w:rsidTr="0019389E">
        <w:tc>
          <w:tcPr>
            <w:tcW w:w="2880" w:type="dxa"/>
          </w:tcPr>
          <w:p w14:paraId="6A6F32B7" w14:textId="77777777" w:rsidR="00483741" w:rsidRDefault="00483741" w:rsidP="0019389E"/>
        </w:tc>
        <w:tc>
          <w:tcPr>
            <w:tcW w:w="2880" w:type="dxa"/>
          </w:tcPr>
          <w:p w14:paraId="46F9744A" w14:textId="77777777" w:rsidR="00483741" w:rsidRDefault="00483741" w:rsidP="0019389E">
            <w:r>
              <w:t>1</w:t>
            </w:r>
          </w:p>
        </w:tc>
        <w:tc>
          <w:tcPr>
            <w:tcW w:w="2880" w:type="dxa"/>
          </w:tcPr>
          <w:p w14:paraId="6AEF249B" w14:textId="77777777" w:rsidR="00483741" w:rsidRDefault="00483741" w:rsidP="0019389E">
            <w:r>
              <w:t>Si los datos ingresados son inválidos, el sistema muestra mensaje de error.</w:t>
            </w:r>
          </w:p>
        </w:tc>
      </w:tr>
      <w:tr w:rsidR="00483741" w14:paraId="683672BC" w14:textId="77777777" w:rsidTr="0019389E">
        <w:tc>
          <w:tcPr>
            <w:tcW w:w="2880" w:type="dxa"/>
          </w:tcPr>
          <w:p w14:paraId="332F1819" w14:textId="77777777" w:rsidR="00483741" w:rsidRDefault="00483741" w:rsidP="0019389E"/>
        </w:tc>
        <w:tc>
          <w:tcPr>
            <w:tcW w:w="2880" w:type="dxa"/>
          </w:tcPr>
          <w:p w14:paraId="30BC5604" w14:textId="77777777" w:rsidR="00483741" w:rsidRDefault="00483741" w:rsidP="0019389E">
            <w:r>
              <w:t>2</w:t>
            </w:r>
          </w:p>
        </w:tc>
        <w:tc>
          <w:tcPr>
            <w:tcW w:w="2880" w:type="dxa"/>
          </w:tcPr>
          <w:p w14:paraId="443CB69D" w14:textId="77777777" w:rsidR="00483741" w:rsidRDefault="00483741" w:rsidP="0019389E">
            <w:r>
              <w:t>Si el usuario no tiene permisos, el sistema deniega el acceso.</w:t>
            </w:r>
          </w:p>
        </w:tc>
      </w:tr>
      <w:tr w:rsidR="00483741" w14:paraId="3C15B9CC" w14:textId="77777777" w:rsidTr="0019389E">
        <w:tc>
          <w:tcPr>
            <w:tcW w:w="2880" w:type="dxa"/>
          </w:tcPr>
          <w:p w14:paraId="0BDC7E00" w14:textId="77777777" w:rsidR="00483741" w:rsidRDefault="00483741" w:rsidP="0019389E"/>
        </w:tc>
        <w:tc>
          <w:tcPr>
            <w:tcW w:w="2880" w:type="dxa"/>
          </w:tcPr>
          <w:p w14:paraId="24DA8877" w14:textId="77777777" w:rsidR="00483741" w:rsidRDefault="00483741" w:rsidP="0019389E">
            <w:r>
              <w:t>3</w:t>
            </w:r>
          </w:p>
        </w:tc>
        <w:tc>
          <w:tcPr>
            <w:tcW w:w="2880" w:type="dxa"/>
          </w:tcPr>
          <w:p w14:paraId="6EB1F520" w14:textId="77777777" w:rsidR="00483741" w:rsidRDefault="00483741" w:rsidP="0019389E">
            <w:r>
              <w:t>Si ocurre un fallo del sistema, se notifica el error y no se ejecuta la acción.</w:t>
            </w:r>
          </w:p>
        </w:tc>
      </w:tr>
      <w:tr w:rsidR="00483741" w14:paraId="47C07441" w14:textId="77777777" w:rsidTr="0019389E">
        <w:tc>
          <w:tcPr>
            <w:tcW w:w="2880" w:type="dxa"/>
          </w:tcPr>
          <w:p w14:paraId="2885939D" w14:textId="77777777" w:rsidR="00483741" w:rsidRDefault="00483741" w:rsidP="0019389E"/>
        </w:tc>
        <w:tc>
          <w:tcPr>
            <w:tcW w:w="2880" w:type="dxa"/>
          </w:tcPr>
          <w:p w14:paraId="277CB2F9" w14:textId="77777777" w:rsidR="00483741" w:rsidRDefault="00483741" w:rsidP="0019389E">
            <w:r>
              <w:t>4</w:t>
            </w:r>
          </w:p>
        </w:tc>
        <w:tc>
          <w:tcPr>
            <w:tcW w:w="2880" w:type="dxa"/>
          </w:tcPr>
          <w:p w14:paraId="75EAB220" w14:textId="77777777" w:rsidR="00483741" w:rsidRDefault="00483741" w:rsidP="0019389E">
            <w:r>
              <w:t>Si el usuario cancela la operación, el sistema no guarda cambios.</w:t>
            </w:r>
          </w:p>
        </w:tc>
      </w:tr>
    </w:tbl>
    <w:p w14:paraId="64D8D05E" w14:textId="3F7E2AED" w:rsidR="00907CBB" w:rsidRDefault="00907CBB"/>
    <w:sectPr w:rsidR="00907CBB" w:rsidSect="00E37F9F">
      <w:headerReference w:type="default" r:id="rId12"/>
      <w:footerReference w:type="default" r:id="rId13"/>
      <w:headerReference w:type="first" r:id="rId14"/>
      <w:pgSz w:w="11906" w:h="16838" w:code="9"/>
      <w:pgMar w:top="1474" w:right="1440" w:bottom="1588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C29EC" w14:textId="77777777" w:rsidR="00EA12A1" w:rsidRDefault="00EA12A1">
      <w:r>
        <w:separator/>
      </w:r>
    </w:p>
    <w:p w14:paraId="1AB0F517" w14:textId="77777777" w:rsidR="00EA12A1" w:rsidRDefault="00EA12A1"/>
  </w:endnote>
  <w:endnote w:type="continuationSeparator" w:id="0">
    <w:p w14:paraId="3AB586EA" w14:textId="77777777" w:rsidR="00EA12A1" w:rsidRDefault="00EA12A1">
      <w:r>
        <w:continuationSeparator/>
      </w:r>
    </w:p>
    <w:p w14:paraId="6105879D" w14:textId="77777777" w:rsidR="00EA12A1" w:rsidRDefault="00EA12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pie de página"/>
    </w:tblPr>
    <w:tblGrid>
      <w:gridCol w:w="1354"/>
      <w:gridCol w:w="6318"/>
      <w:gridCol w:w="1354"/>
    </w:tblGrid>
    <w:tr w:rsidR="00907CBB" w14:paraId="75AD93D1" w14:textId="77777777" w:rsidTr="00B87079">
      <w:sdt>
        <w:sdtPr>
          <w:alias w:val="Escriba la fecha:"/>
          <w:tag w:val="Escriba la fecha:"/>
          <w:id w:val="392159378"/>
          <w:placeholder>
            <w:docPart w:val="84F228FC67B14607AB2574E043117659"/>
          </w:placeholder>
          <w:temporary/>
          <w:showingPlcHdr/>
        </w:sdtPr>
        <w:sdtContent>
          <w:tc>
            <w:tcPr>
              <w:tcW w:w="750" w:type="pct"/>
            </w:tcPr>
            <w:p w14:paraId="668F5139" w14:textId="77777777" w:rsidR="00907CBB" w:rsidRDefault="00B85124">
              <w:pPr>
                <w:pStyle w:val="Piedepgina"/>
              </w:pPr>
              <w:r>
                <w:rPr>
                  <w:lang w:bidi="es-ES"/>
                </w:rPr>
                <w:t>Fecha</w:t>
              </w:r>
            </w:p>
          </w:tc>
        </w:sdtContent>
      </w:sdt>
      <w:tc>
        <w:tcPr>
          <w:tcW w:w="3500" w:type="pct"/>
        </w:tcPr>
        <w:p w14:paraId="232BE09C" w14:textId="6C8EF134" w:rsidR="00907CBB" w:rsidRDefault="00000000" w:rsidP="00B87079">
          <w:pPr>
            <w:pStyle w:val="Piedepgina"/>
            <w:jc w:val="center"/>
          </w:pPr>
          <w:sdt>
            <w:sdtPr>
              <w:alias w:val="Título:"/>
              <w:tag w:val="Título:"/>
              <w:id w:val="-1362200171"/>
              <w:placeholder>
                <w:docPart w:val="68A1A0B0A5B44043A70661E7AEC94B5F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r w:rsidR="00796EB8">
                <w:t>FORMATO DE CASOS DE USO EXTENDIDO</w:t>
              </w:r>
            </w:sdtContent>
          </w:sdt>
        </w:p>
      </w:tc>
      <w:tc>
        <w:tcPr>
          <w:tcW w:w="750" w:type="pct"/>
        </w:tcPr>
        <w:p w14:paraId="65547F89" w14:textId="77777777" w:rsidR="00907CBB" w:rsidRDefault="00107CB6">
          <w:pPr>
            <w:pStyle w:val="Piedepgina"/>
            <w:jc w:val="right"/>
          </w:pPr>
          <w:r>
            <w:rPr>
              <w:lang w:bidi="es-ES"/>
            </w:rPr>
            <w:fldChar w:fldCharType="begin"/>
          </w:r>
          <w:r>
            <w:rPr>
              <w:lang w:bidi="es-ES"/>
            </w:rPr>
            <w:instrText xml:space="preserve"> PAGE  \* Arabic </w:instrText>
          </w:r>
          <w:r>
            <w:rPr>
              <w:lang w:bidi="es-ES"/>
            </w:rPr>
            <w:fldChar w:fldCharType="separate"/>
          </w:r>
          <w:r w:rsidR="00DD6D92">
            <w:rPr>
              <w:noProof/>
              <w:lang w:bidi="es-ES"/>
            </w:rPr>
            <w:t>3</w:t>
          </w:r>
          <w:r>
            <w:rPr>
              <w:lang w:bidi="es-ES"/>
            </w:rPr>
            <w:fldChar w:fldCharType="end"/>
          </w:r>
        </w:p>
      </w:tc>
    </w:tr>
  </w:tbl>
  <w:p w14:paraId="1F0CAC18" w14:textId="77777777" w:rsidR="00907CBB" w:rsidRDefault="00907C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F73E0" w14:textId="77777777" w:rsidR="00EA12A1" w:rsidRDefault="00EA12A1">
      <w:r>
        <w:separator/>
      </w:r>
    </w:p>
    <w:p w14:paraId="237D3CA2" w14:textId="77777777" w:rsidR="00EA12A1" w:rsidRDefault="00EA12A1"/>
  </w:footnote>
  <w:footnote w:type="continuationSeparator" w:id="0">
    <w:p w14:paraId="0B7813DD" w14:textId="77777777" w:rsidR="00EA12A1" w:rsidRDefault="00EA12A1">
      <w:r>
        <w:continuationSeparator/>
      </w:r>
    </w:p>
    <w:p w14:paraId="189EBADD" w14:textId="77777777" w:rsidR="00EA12A1" w:rsidRDefault="00EA12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9A18D" w14:textId="77777777" w:rsidR="00907CBB" w:rsidRDefault="00000000">
    <w:pPr>
      <w:pStyle w:val="Encabezado"/>
    </w:pPr>
    <w:sdt>
      <w:sdtPr>
        <w:alias w:val="Confidencial:"/>
        <w:tag w:val="Confidencial:"/>
        <w:id w:val="301278326"/>
        <w:placeholder>
          <w:docPart w:val="7DCC74F1BC1A4DDE81F8304FECB81C91"/>
        </w:placeholder>
        <w:temporary/>
        <w:showingPlcHdr/>
      </w:sdtPr>
      <w:sdtContent>
        <w:r w:rsidR="00B85124">
          <w:rPr>
            <w:lang w:bidi="es-ES"/>
          </w:rPr>
          <w:t>Confidencial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52BAD" w14:textId="77777777" w:rsidR="00736E05" w:rsidRDefault="00736E05">
    <w:pPr>
      <w:pStyle w:val="Encabezado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AA7D212" wp14:editId="1332FE65">
              <wp:simplePos x="0" y="0"/>
              <wp:positionH relativeFrom="page">
                <wp:posOffset>352425</wp:posOffset>
              </wp:positionH>
              <wp:positionV relativeFrom="page">
                <wp:posOffset>457200</wp:posOffset>
              </wp:positionV>
              <wp:extent cx="228600" cy="9144000"/>
              <wp:effectExtent l="0" t="0" r="3175" b="635"/>
              <wp:wrapNone/>
              <wp:docPr id="2" name="Grupo 2" descr="Barra lateral decorativa de portada 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600" cy="9144000"/>
                        <a:chOff x="0" y="0"/>
                        <a:chExt cx="228600" cy="9144000"/>
                      </a:xfrm>
                    </wpg:grpSpPr>
                    <wps:wsp>
                      <wps:cNvPr id="3" name="Rectángulo 3" descr="Barra lateral decorativa"/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ángulo 5" descr="Barra lateral decorativa"/>
                      <wps:cNvSpPr>
                        <a:spLocks noChangeAspect="1"/>
                      </wps:cNvSpPr>
                      <wps:spPr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2900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group w14:anchorId="373282FA" id="Grupo 2" o:spid="_x0000_s1026" alt="Barra lateral decorativa de portada " style="position:absolute;margin-left:27.75pt;margin-top:36pt;width:18pt;height:10in;z-index:-251657216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">
              <v:rect id="Rectángulo 3" o:spid="_x0000_s1027" alt="Barra lateral decorativa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" fillcolor="#dd8047 [3205]" stroked="f" strokeweight="1pt"/>
              <v:rect id="Rectángulo 5" o:spid="_x0000_s1028" alt="Barra lateral decorativa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" fillcolor="#94b6d2 [3204]" stroked="f" strokeweight="1pt">
                <o:lock v:ext="edit" aspectratio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AAEF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CA51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E6C5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78F4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8289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DE66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8607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F88D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3096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A8B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6D6D20"/>
    <w:multiLevelType w:val="hybridMultilevel"/>
    <w:tmpl w:val="B4DE4594"/>
    <w:lvl w:ilvl="0" w:tplc="A8B0EC6A">
      <w:start w:val="1"/>
      <w:numFmt w:val="bullet"/>
      <w:pStyle w:val="Listacon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44804">
    <w:abstractNumId w:val="9"/>
  </w:num>
  <w:num w:numId="2" w16cid:durableId="2139831053">
    <w:abstractNumId w:val="10"/>
  </w:num>
  <w:num w:numId="3" w16cid:durableId="618611148">
    <w:abstractNumId w:val="7"/>
  </w:num>
  <w:num w:numId="4" w16cid:durableId="1199783436">
    <w:abstractNumId w:val="6"/>
  </w:num>
  <w:num w:numId="5" w16cid:durableId="1380472983">
    <w:abstractNumId w:val="5"/>
  </w:num>
  <w:num w:numId="6" w16cid:durableId="2106027068">
    <w:abstractNumId w:val="4"/>
  </w:num>
  <w:num w:numId="7" w16cid:durableId="114325218">
    <w:abstractNumId w:val="8"/>
  </w:num>
  <w:num w:numId="8" w16cid:durableId="1704551604">
    <w:abstractNumId w:val="3"/>
  </w:num>
  <w:num w:numId="9" w16cid:durableId="1128473176">
    <w:abstractNumId w:val="2"/>
  </w:num>
  <w:num w:numId="10" w16cid:durableId="201213037">
    <w:abstractNumId w:val="1"/>
  </w:num>
  <w:num w:numId="11" w16cid:durableId="185009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29"/>
    <w:rsid w:val="00067E02"/>
    <w:rsid w:val="00107CB6"/>
    <w:rsid w:val="0013333F"/>
    <w:rsid w:val="00193898"/>
    <w:rsid w:val="001E1916"/>
    <w:rsid w:val="002B21AE"/>
    <w:rsid w:val="00312DD5"/>
    <w:rsid w:val="0033593E"/>
    <w:rsid w:val="00434629"/>
    <w:rsid w:val="004534A5"/>
    <w:rsid w:val="004566FA"/>
    <w:rsid w:val="00483741"/>
    <w:rsid w:val="00495232"/>
    <w:rsid w:val="004A188D"/>
    <w:rsid w:val="004A4EC4"/>
    <w:rsid w:val="004D248E"/>
    <w:rsid w:val="005331CA"/>
    <w:rsid w:val="005504AE"/>
    <w:rsid w:val="00580299"/>
    <w:rsid w:val="00660B21"/>
    <w:rsid w:val="00714CE5"/>
    <w:rsid w:val="007225FB"/>
    <w:rsid w:val="00736E05"/>
    <w:rsid w:val="00796EB8"/>
    <w:rsid w:val="00822A8D"/>
    <w:rsid w:val="00831731"/>
    <w:rsid w:val="00852FE0"/>
    <w:rsid w:val="00874542"/>
    <w:rsid w:val="008B6E5B"/>
    <w:rsid w:val="00907CBB"/>
    <w:rsid w:val="00913AE4"/>
    <w:rsid w:val="00976A9B"/>
    <w:rsid w:val="0099384F"/>
    <w:rsid w:val="009A32A1"/>
    <w:rsid w:val="00A72CC5"/>
    <w:rsid w:val="00B55F12"/>
    <w:rsid w:val="00B7223D"/>
    <w:rsid w:val="00B85124"/>
    <w:rsid w:val="00B87079"/>
    <w:rsid w:val="00C41938"/>
    <w:rsid w:val="00C64B77"/>
    <w:rsid w:val="00CB5473"/>
    <w:rsid w:val="00CD31C2"/>
    <w:rsid w:val="00DA0B66"/>
    <w:rsid w:val="00DD6D92"/>
    <w:rsid w:val="00E279B8"/>
    <w:rsid w:val="00E37F9F"/>
    <w:rsid w:val="00E756E6"/>
    <w:rsid w:val="00EA05B8"/>
    <w:rsid w:val="00EA12A1"/>
    <w:rsid w:val="00EB203B"/>
    <w:rsid w:val="00ED7F4D"/>
    <w:rsid w:val="00EE7315"/>
    <w:rsid w:val="00F0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5DCE9CF"/>
  <w15:docId w15:val="{CA826C16-0118-499C-95A2-E76F5E8B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s-ES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33F"/>
    <w:pPr>
      <w:spacing w:after="120" w:line="240" w:lineRule="auto"/>
      <w:ind w:left="72" w:right="72"/>
    </w:pPr>
  </w:style>
  <w:style w:type="paragraph" w:styleId="Ttulo1">
    <w:name w:val="heading 1"/>
    <w:basedOn w:val="Normal"/>
    <w:next w:val="Normal"/>
    <w:link w:val="Ttulo1Car"/>
    <w:uiPriority w:val="9"/>
    <w:qFormat/>
    <w:rsid w:val="001333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qFormat/>
    <w:rsid w:val="001333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qFormat/>
    <w:rsid w:val="001333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caps/>
      <w:color w:val="555A3C" w:themeColor="accent3" w:themeShade="8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33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33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33F"/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3333F"/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13333F"/>
    <w:rPr>
      <w:rFonts w:asciiTheme="majorHAnsi" w:eastAsiaTheme="majorEastAsia" w:hAnsiTheme="majorHAnsi" w:cstheme="majorBidi"/>
      <w:caps/>
      <w:color w:val="555A3C" w:themeColor="accent3" w:themeShade="80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ap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33F"/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33F"/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13333F"/>
    <w:pPr>
      <w:spacing w:after="0"/>
      <w:jc w:val="right"/>
    </w:pPr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3333F"/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aps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3-nfasis11">
    <w:name w:val="Tabla de cuadrícula 3 - Énfasis 1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customStyle="1" w:styleId="Tabladelista7concolores-nfasis11">
    <w:name w:val="Tabla de lista 7 con colores - Énfasis 11"/>
    <w:basedOn w:val="Tabla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customStyle="1" w:styleId="Tabladecuadrcula4-nfasis61">
    <w:name w:val="Tabla de cuadrícula 4 - Énfasis 6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Cuadrculadetablaclara1">
    <w:name w:val="Cuadrícula de tabla clara1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a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delista2-nfasis11">
    <w:name w:val="Tabla de lista 2 - Énfasis 11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adelista1clara-nfasis21">
    <w:name w:val="Tabla de lista 1 clara - Énfasis 21"/>
    <w:basedOn w:val="Tabla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13333F"/>
    <w:rPr>
      <w:color w:val="595959" w:themeColor="text1" w:themeTint="A6"/>
    </w:rPr>
  </w:style>
  <w:style w:type="table" w:customStyle="1" w:styleId="Tabladecuadrcula4-nfasis11">
    <w:name w:val="Tabla de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adecuadrcula4-nfasis21">
    <w:name w:val="Tabla de cuadrícula 4 - Énfasis 2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anormal41">
    <w:name w:val="Tabla normal 41"/>
    <w:basedOn w:val="Tabla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-nfasis61">
    <w:name w:val="Tabla de cuadrícula 1 clara - Énfasis 6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1clara-nfasis61">
    <w:name w:val="Tabla de lista 1 clara - Énfasis 61"/>
    <w:basedOn w:val="Tabla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pPr>
      <w:spacing w:after="0"/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customStyle="1" w:styleId="Sinbordes">
    <w:name w:val="Sin bordes"/>
    <w:basedOn w:val="Tablanormal"/>
    <w:uiPriority w:val="99"/>
    <w:pPr>
      <w:spacing w:after="0" w:line="240" w:lineRule="auto"/>
    </w:pPr>
    <w:tblPr/>
  </w:style>
  <w:style w:type="table" w:customStyle="1" w:styleId="Tabladecuadrcula1clara-nfasis11">
    <w:name w:val="Tabla de cuadrícula 1 clara - Énfasis 11"/>
    <w:aliases w:val="Sample questionnaires table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94B6D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customStyle="1" w:styleId="Tabladecuadrcula2-nfasis11">
    <w:name w:val="Tabla de cuadrícula 2 - Énfasis 11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tipo">
    <w:name w:val="Logotipo"/>
    <w:basedOn w:val="Normal"/>
    <w:uiPriority w:val="1"/>
    <w:qFormat/>
    <w:rsid w:val="00E279B8"/>
    <w:pPr>
      <w:spacing w:before="5160" w:after="1440" w:line="720" w:lineRule="auto"/>
      <w:jc w:val="right"/>
    </w:pPr>
    <w:rPr>
      <w:noProof/>
      <w:color w:val="59473F" w:themeColor="text2" w:themeShade="BF"/>
      <w:sz w:val="52"/>
      <w:szCs w:val="52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Informacindecontacto">
    <w:name w:val="Información de contacto"/>
    <w:basedOn w:val="Normal"/>
    <w:uiPriority w:val="1"/>
    <w:qFormat/>
    <w:pPr>
      <w:spacing w:after="0"/>
      <w:jc w:val="right"/>
    </w:pPr>
    <w:rPr>
      <w:caps/>
    </w:rPr>
  </w:style>
  <w:style w:type="table" w:customStyle="1" w:styleId="Tabladecuadrcula3-nfasis31">
    <w:name w:val="Tabla de cuadrícula 3 - Énfasis 3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customStyle="1" w:styleId="Tabladecuadrcula5oscura-nfasis31">
    <w:name w:val="Tabla de cuadrícula 5 oscura - Énfasis 3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customStyle="1" w:styleId="Tabladecuadrcula1clara-nfasis31">
    <w:name w:val="Tabla de cuadrícula 1 clara - Énfasis 3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customStyle="1" w:styleId="Textodelatabla">
    <w:name w:val="Texto de la tabla"/>
    <w:basedOn w:val="Normal"/>
    <w:uiPriority w:val="1"/>
    <w:qFormat/>
    <w:pPr>
      <w:spacing w:before="120" w:after="0"/>
    </w:pPr>
  </w:style>
  <w:style w:type="table" w:customStyle="1" w:styleId="Tabladelista6concolores-nfasis21">
    <w:name w:val="Tabla de lista 6 con colores - Énfasis 21"/>
    <w:basedOn w:val="Tablanormal"/>
    <w:uiPriority w:val="51"/>
    <w:pPr>
      <w:spacing w:after="0"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adecuadrcula1Claro-nfasis21">
    <w:name w:val="Tabla de cuadrícula 1 Claro - Énfasis 2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99"/>
    <w:unhideWhenUsed/>
    <w:pPr>
      <w:numPr>
        <w:numId w:val="2"/>
      </w:numPr>
    </w:pPr>
  </w:style>
  <w:style w:type="paragraph" w:customStyle="1" w:styleId="Imagen">
    <w:name w:val="Imagen"/>
    <w:basedOn w:val="Normal"/>
    <w:qFormat/>
    <w:rsid w:val="00E279B8"/>
    <w:pPr>
      <w:spacing w:before="5760" w:after="0" w:line="720" w:lineRule="auto"/>
      <w:jc w:val="right"/>
    </w:pPr>
  </w:style>
  <w:style w:type="character" w:styleId="nfasisintenso">
    <w:name w:val="Intense Emphasis"/>
    <w:basedOn w:val="Fuentedeprrafopredeter"/>
    <w:uiPriority w:val="21"/>
    <w:unhideWhenUsed/>
    <w:qFormat/>
    <w:rsid w:val="0013333F"/>
    <w:rPr>
      <w:i/>
      <w:iCs/>
      <w:color w:val="355D7E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unhideWhenUsed/>
    <w:qFormat/>
    <w:rsid w:val="0013333F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355D7E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33F"/>
    <w:rPr>
      <w:i/>
      <w:iCs/>
      <w:color w:val="355D7E" w:themeColor="accent1" w:themeShade="80"/>
    </w:rPr>
  </w:style>
  <w:style w:type="character" w:styleId="Referenciaintensa">
    <w:name w:val="Intense Reference"/>
    <w:basedOn w:val="Fuentedeprrafopredeter"/>
    <w:uiPriority w:val="32"/>
    <w:unhideWhenUsed/>
    <w:qFormat/>
    <w:rsid w:val="0013333F"/>
    <w:rPr>
      <w:b/>
      <w:bCs/>
      <w:caps w:val="0"/>
      <w:smallCaps/>
      <w:color w:val="355D7E" w:themeColor="accent1" w:themeShade="80"/>
      <w:spacing w:val="5"/>
    </w:rPr>
  </w:style>
  <w:style w:type="paragraph" w:styleId="Textodebloque">
    <w:name w:val="Block Text"/>
    <w:basedOn w:val="Normal"/>
    <w:uiPriority w:val="99"/>
    <w:semiHidden/>
    <w:unhideWhenUsed/>
    <w:rsid w:val="0013333F"/>
    <w:pPr>
      <w:pBdr>
        <w:top w:val="single" w:sz="2" w:space="10" w:color="355D7E" w:themeColor="accent1" w:themeShade="80" w:shadow="1"/>
        <w:left w:val="single" w:sz="2" w:space="10" w:color="355D7E" w:themeColor="accent1" w:themeShade="80" w:shadow="1"/>
        <w:bottom w:val="single" w:sz="2" w:space="10" w:color="355D7E" w:themeColor="accent1" w:themeShade="80" w:shadow="1"/>
        <w:right w:val="single" w:sz="2" w:space="10" w:color="355D7E" w:themeColor="accent1" w:themeShade="80" w:shadow="1"/>
      </w:pBdr>
      <w:ind w:left="1152" w:right="1152"/>
    </w:pPr>
    <w:rPr>
      <w:i/>
      <w:iCs/>
      <w:color w:val="355D7E" w:themeColor="accent1" w:themeShade="80"/>
    </w:rPr>
  </w:style>
  <w:style w:type="character" w:styleId="Hipervnculo">
    <w:name w:val="Hyperlink"/>
    <w:basedOn w:val="Fuentedeprrafopredeter"/>
    <w:uiPriority w:val="99"/>
    <w:semiHidden/>
    <w:unhideWhenUsed/>
    <w:rsid w:val="0013333F"/>
    <w:rPr>
      <w:color w:val="7C5F1D" w:themeColor="accent4" w:themeShade="80"/>
      <w:u w:val="single"/>
    </w:rPr>
  </w:style>
  <w:style w:type="character" w:customStyle="1" w:styleId="Mencinnoresuelta">
    <w:name w:val="Mención no resuelta"/>
    <w:basedOn w:val="Fuentedeprrafopredeter"/>
    <w:uiPriority w:val="99"/>
    <w:semiHidden/>
    <w:unhideWhenUsed/>
    <w:rsid w:val="0013333F"/>
    <w:rPr>
      <w:color w:val="595959" w:themeColor="text1" w:themeTint="A6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6D9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6D92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434629"/>
    <w:pPr>
      <w:spacing w:after="0" w:line="240" w:lineRule="auto"/>
    </w:pPr>
    <w:rPr>
      <w:kern w:val="0"/>
      <w:lang w:val="es-CO"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34629"/>
    <w:rPr>
      <w:kern w:val="0"/>
      <w:lang w:val="es-CO"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483741"/>
    <w:pPr>
      <w:spacing w:after="200" w:line="276" w:lineRule="auto"/>
      <w:ind w:left="720" w:right="0"/>
      <w:contextualSpacing/>
    </w:pPr>
    <w:rPr>
      <w:kern w:val="0"/>
      <w:lang w:val="en-US" w:eastAsia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483741"/>
    <w:pPr>
      <w:spacing w:line="276" w:lineRule="auto"/>
      <w:ind w:left="0" w:right="0"/>
    </w:pPr>
    <w:rPr>
      <w:kern w:val="0"/>
      <w:lang w:val="en-U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83741"/>
    <w:rPr>
      <w:kern w:val="0"/>
      <w:lang w:val="en-US" w:eastAsia="en-U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483741"/>
    <w:pPr>
      <w:spacing w:line="480" w:lineRule="auto"/>
      <w:ind w:left="0" w:right="0"/>
    </w:pPr>
    <w:rPr>
      <w:kern w:val="0"/>
      <w:lang w:val="en-US" w:eastAsia="en-US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483741"/>
    <w:rPr>
      <w:kern w:val="0"/>
      <w:lang w:val="en-US" w:eastAsia="en-U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483741"/>
    <w:pPr>
      <w:spacing w:line="276" w:lineRule="auto"/>
      <w:ind w:left="0" w:right="0"/>
    </w:pPr>
    <w:rPr>
      <w:kern w:val="0"/>
      <w:sz w:val="16"/>
      <w:szCs w:val="16"/>
      <w:lang w:val="en-US" w:eastAsia="en-U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483741"/>
    <w:rPr>
      <w:kern w:val="0"/>
      <w:sz w:val="16"/>
      <w:szCs w:val="16"/>
      <w:lang w:val="en-US" w:eastAsia="en-US"/>
      <w14:ligatures w14:val="none"/>
    </w:rPr>
  </w:style>
  <w:style w:type="paragraph" w:styleId="Lista">
    <w:name w:val="List"/>
    <w:basedOn w:val="Normal"/>
    <w:uiPriority w:val="99"/>
    <w:unhideWhenUsed/>
    <w:rsid w:val="00483741"/>
    <w:pPr>
      <w:spacing w:after="200" w:line="276" w:lineRule="auto"/>
      <w:ind w:left="360" w:right="0" w:hanging="360"/>
      <w:contextualSpacing/>
    </w:pPr>
    <w:rPr>
      <w:kern w:val="0"/>
      <w:lang w:val="en-US" w:eastAsia="en-US"/>
      <w14:ligatures w14:val="none"/>
    </w:rPr>
  </w:style>
  <w:style w:type="paragraph" w:styleId="Lista2">
    <w:name w:val="List 2"/>
    <w:basedOn w:val="Normal"/>
    <w:uiPriority w:val="99"/>
    <w:unhideWhenUsed/>
    <w:rsid w:val="00483741"/>
    <w:pPr>
      <w:spacing w:after="200" w:line="276" w:lineRule="auto"/>
      <w:ind w:left="720" w:right="0" w:hanging="360"/>
      <w:contextualSpacing/>
    </w:pPr>
    <w:rPr>
      <w:kern w:val="0"/>
      <w:lang w:val="en-US" w:eastAsia="en-US"/>
      <w14:ligatures w14:val="none"/>
    </w:rPr>
  </w:style>
  <w:style w:type="paragraph" w:styleId="Lista3">
    <w:name w:val="List 3"/>
    <w:basedOn w:val="Normal"/>
    <w:uiPriority w:val="99"/>
    <w:unhideWhenUsed/>
    <w:rsid w:val="00483741"/>
    <w:pPr>
      <w:spacing w:after="200" w:line="276" w:lineRule="auto"/>
      <w:ind w:left="1080" w:right="0" w:hanging="360"/>
      <w:contextualSpacing/>
    </w:pPr>
    <w:rPr>
      <w:kern w:val="0"/>
      <w:lang w:val="en-US" w:eastAsia="en-US"/>
      <w14:ligatures w14:val="none"/>
    </w:rPr>
  </w:style>
  <w:style w:type="paragraph" w:styleId="Listaconvietas2">
    <w:name w:val="List Bullet 2"/>
    <w:basedOn w:val="Normal"/>
    <w:uiPriority w:val="99"/>
    <w:unhideWhenUsed/>
    <w:rsid w:val="00483741"/>
    <w:pPr>
      <w:spacing w:after="200" w:line="276" w:lineRule="auto"/>
      <w:ind w:left="0" w:right="0"/>
      <w:contextualSpacing/>
    </w:pPr>
    <w:rPr>
      <w:kern w:val="0"/>
      <w:lang w:val="en-US" w:eastAsia="en-US"/>
      <w14:ligatures w14:val="none"/>
    </w:rPr>
  </w:style>
  <w:style w:type="paragraph" w:styleId="Listaconvietas3">
    <w:name w:val="List Bullet 3"/>
    <w:basedOn w:val="Normal"/>
    <w:uiPriority w:val="99"/>
    <w:unhideWhenUsed/>
    <w:rsid w:val="00483741"/>
    <w:pPr>
      <w:spacing w:after="200" w:line="276" w:lineRule="auto"/>
      <w:ind w:left="0" w:right="0"/>
      <w:contextualSpacing/>
    </w:pPr>
    <w:rPr>
      <w:kern w:val="0"/>
      <w:lang w:val="en-US" w:eastAsia="en-US"/>
      <w14:ligatures w14:val="none"/>
    </w:rPr>
  </w:style>
  <w:style w:type="paragraph" w:styleId="Listaconnmeros">
    <w:name w:val="List Number"/>
    <w:basedOn w:val="Normal"/>
    <w:uiPriority w:val="99"/>
    <w:unhideWhenUsed/>
    <w:rsid w:val="00483741"/>
    <w:pPr>
      <w:spacing w:after="200" w:line="276" w:lineRule="auto"/>
      <w:ind w:left="0" w:right="0"/>
      <w:contextualSpacing/>
    </w:pPr>
    <w:rPr>
      <w:kern w:val="0"/>
      <w:lang w:val="en-US" w:eastAsia="en-US"/>
      <w14:ligatures w14:val="none"/>
    </w:rPr>
  </w:style>
  <w:style w:type="paragraph" w:styleId="Listaconnmeros2">
    <w:name w:val="List Number 2"/>
    <w:basedOn w:val="Normal"/>
    <w:uiPriority w:val="99"/>
    <w:unhideWhenUsed/>
    <w:rsid w:val="00483741"/>
    <w:pPr>
      <w:spacing w:after="200" w:line="276" w:lineRule="auto"/>
      <w:ind w:left="0" w:right="0"/>
      <w:contextualSpacing/>
    </w:pPr>
    <w:rPr>
      <w:kern w:val="0"/>
      <w:lang w:val="en-US" w:eastAsia="en-US"/>
      <w14:ligatures w14:val="none"/>
    </w:rPr>
  </w:style>
  <w:style w:type="paragraph" w:styleId="Listaconnmeros3">
    <w:name w:val="List Number 3"/>
    <w:basedOn w:val="Normal"/>
    <w:uiPriority w:val="99"/>
    <w:unhideWhenUsed/>
    <w:rsid w:val="00483741"/>
    <w:pPr>
      <w:spacing w:after="200" w:line="276" w:lineRule="auto"/>
      <w:ind w:left="0" w:right="0"/>
      <w:contextualSpacing/>
    </w:pPr>
    <w:rPr>
      <w:kern w:val="0"/>
      <w:lang w:val="en-US" w:eastAsia="en-US"/>
      <w14:ligatures w14:val="none"/>
    </w:rPr>
  </w:style>
  <w:style w:type="paragraph" w:styleId="Continuarlista">
    <w:name w:val="List Continue"/>
    <w:basedOn w:val="Normal"/>
    <w:uiPriority w:val="99"/>
    <w:unhideWhenUsed/>
    <w:rsid w:val="00483741"/>
    <w:pPr>
      <w:spacing w:line="276" w:lineRule="auto"/>
      <w:ind w:left="360" w:right="0"/>
      <w:contextualSpacing/>
    </w:pPr>
    <w:rPr>
      <w:kern w:val="0"/>
      <w:lang w:val="en-US" w:eastAsia="en-US"/>
      <w14:ligatures w14:val="none"/>
    </w:rPr>
  </w:style>
  <w:style w:type="paragraph" w:styleId="Continuarlista2">
    <w:name w:val="List Continue 2"/>
    <w:basedOn w:val="Normal"/>
    <w:uiPriority w:val="99"/>
    <w:unhideWhenUsed/>
    <w:rsid w:val="00483741"/>
    <w:pPr>
      <w:spacing w:line="276" w:lineRule="auto"/>
      <w:ind w:left="720" w:right="0"/>
      <w:contextualSpacing/>
    </w:pPr>
    <w:rPr>
      <w:kern w:val="0"/>
      <w:lang w:val="en-US" w:eastAsia="en-US"/>
      <w14:ligatures w14:val="none"/>
    </w:rPr>
  </w:style>
  <w:style w:type="paragraph" w:styleId="Continuarlista3">
    <w:name w:val="List Continue 3"/>
    <w:basedOn w:val="Normal"/>
    <w:uiPriority w:val="99"/>
    <w:unhideWhenUsed/>
    <w:rsid w:val="00483741"/>
    <w:pPr>
      <w:spacing w:line="276" w:lineRule="auto"/>
      <w:ind w:left="1080" w:right="0"/>
      <w:contextualSpacing/>
    </w:pPr>
    <w:rPr>
      <w:kern w:val="0"/>
      <w:lang w:val="en-US" w:eastAsia="en-US"/>
      <w14:ligatures w14:val="none"/>
    </w:rPr>
  </w:style>
  <w:style w:type="paragraph" w:styleId="Textomacro">
    <w:name w:val="macro"/>
    <w:link w:val="TextomacroCar"/>
    <w:uiPriority w:val="99"/>
    <w:unhideWhenUsed/>
    <w:rsid w:val="0048374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:lang w:val="en-US" w:eastAsia="en-US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rsid w:val="00483741"/>
    <w:rPr>
      <w:rFonts w:ascii="Courier" w:hAnsi="Courier"/>
      <w:kern w:val="0"/>
      <w:sz w:val="20"/>
      <w:szCs w:val="20"/>
      <w:lang w:val="en-US" w:eastAsia="en-U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483741"/>
    <w:pPr>
      <w:spacing w:after="200" w:line="276" w:lineRule="auto"/>
      <w:ind w:left="0" w:right="0"/>
    </w:pPr>
    <w:rPr>
      <w:i/>
      <w:iCs/>
      <w:color w:val="000000" w:themeColor="text1"/>
      <w:kern w:val="0"/>
      <w:lang w:val="en-US" w:eastAsia="en-US"/>
      <w14:ligatures w14:val="none"/>
    </w:rPr>
  </w:style>
  <w:style w:type="character" w:customStyle="1" w:styleId="CitaCar">
    <w:name w:val="Cita Car"/>
    <w:basedOn w:val="Fuentedeprrafopredeter"/>
    <w:link w:val="Cita"/>
    <w:uiPriority w:val="29"/>
    <w:rsid w:val="00483741"/>
    <w:rPr>
      <w:i/>
      <w:iCs/>
      <w:color w:val="000000" w:themeColor="text1"/>
      <w:kern w:val="0"/>
      <w:lang w:val="en-US" w:eastAsia="en-US"/>
      <w14:ligatures w14:val="none"/>
    </w:rPr>
  </w:style>
  <w:style w:type="character" w:styleId="nfasis">
    <w:name w:val="Emphasis"/>
    <w:basedOn w:val="Fuentedeprrafopredeter"/>
    <w:uiPriority w:val="20"/>
    <w:qFormat/>
    <w:rsid w:val="00483741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483741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qFormat/>
    <w:rsid w:val="00483741"/>
    <w:rPr>
      <w:smallCaps/>
      <w:color w:val="DD8047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483741"/>
    <w:rPr>
      <w:b/>
      <w:bCs/>
      <w:smallCaps/>
      <w:spacing w:val="5"/>
    </w:rPr>
  </w:style>
  <w:style w:type="table" w:styleId="Sombreadoclaro">
    <w:name w:val="Light Shading"/>
    <w:basedOn w:val="Tablanormal"/>
    <w:uiPriority w:val="60"/>
    <w:rsid w:val="00483741"/>
    <w:pPr>
      <w:spacing w:after="0" w:line="240" w:lineRule="auto"/>
    </w:pPr>
    <w:rPr>
      <w:color w:val="000000" w:themeColor="text1" w:themeShade="BF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483741"/>
    <w:pPr>
      <w:spacing w:after="0" w:line="240" w:lineRule="auto"/>
    </w:pPr>
    <w:rPr>
      <w:color w:val="548AB7" w:themeColor="accent1" w:themeShade="BF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483741"/>
    <w:pPr>
      <w:spacing w:after="0" w:line="240" w:lineRule="auto"/>
    </w:pPr>
    <w:rPr>
      <w:color w:val="B85A22" w:themeColor="accent2" w:themeShade="BF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483741"/>
    <w:pPr>
      <w:spacing w:after="0" w:line="240" w:lineRule="auto"/>
    </w:pPr>
    <w:rPr>
      <w:color w:val="80865A" w:themeColor="accent3" w:themeShade="BF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483741"/>
    <w:pPr>
      <w:spacing w:after="0" w:line="240" w:lineRule="auto"/>
    </w:pPr>
    <w:rPr>
      <w:color w:val="BA8E2C" w:themeColor="accent4" w:themeShade="BF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483741"/>
    <w:pPr>
      <w:spacing w:after="0" w:line="240" w:lineRule="auto"/>
    </w:pPr>
    <w:rPr>
      <w:color w:val="568278" w:themeColor="accent5" w:themeShade="BF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483741"/>
    <w:pPr>
      <w:spacing w:after="0" w:line="240" w:lineRule="auto"/>
    </w:pPr>
    <w:rPr>
      <w:color w:val="716767" w:themeColor="accent6" w:themeShade="BF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Listaclara">
    <w:name w:val="Light List"/>
    <w:basedOn w:val="Tablanormal"/>
    <w:uiPriority w:val="61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Cuadrculaclara">
    <w:name w:val="Light Grid"/>
    <w:basedOn w:val="Tablanormal"/>
    <w:uiPriority w:val="62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4B6D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804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B8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8B25C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A79D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8C8C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4837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483741"/>
    <w:pPr>
      <w:spacing w:after="0" w:line="240" w:lineRule="auto"/>
    </w:pPr>
    <w:rPr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Listaoscura">
    <w:name w:val="Dark List"/>
    <w:basedOn w:val="Tablanormal"/>
    <w:uiPriority w:val="70"/>
    <w:rsid w:val="00483741"/>
    <w:pPr>
      <w:spacing w:after="0" w:line="240" w:lineRule="auto"/>
    </w:pPr>
    <w:rPr>
      <w:color w:val="FFFFFF" w:themeColor="background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483741"/>
    <w:pPr>
      <w:spacing w:after="0" w:line="240" w:lineRule="auto"/>
    </w:pPr>
    <w:rPr>
      <w:color w:val="FFFFFF" w:themeColor="background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483741"/>
    <w:pPr>
      <w:spacing w:after="0" w:line="240" w:lineRule="auto"/>
    </w:pPr>
    <w:rPr>
      <w:color w:val="FFFFFF" w:themeColor="background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483741"/>
    <w:pPr>
      <w:spacing w:after="0" w:line="240" w:lineRule="auto"/>
    </w:pPr>
    <w:rPr>
      <w:color w:val="FFFFFF" w:themeColor="background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483741"/>
    <w:pPr>
      <w:spacing w:after="0" w:line="240" w:lineRule="auto"/>
    </w:pPr>
    <w:rPr>
      <w:color w:val="FFFFFF" w:themeColor="background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483741"/>
    <w:pPr>
      <w:spacing w:after="0" w:line="240" w:lineRule="auto"/>
    </w:pPr>
    <w:rPr>
      <w:color w:val="FFFFFF" w:themeColor="background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483741"/>
    <w:pPr>
      <w:spacing w:after="0" w:line="240" w:lineRule="auto"/>
    </w:pPr>
    <w:rPr>
      <w:color w:val="FFFFFF" w:themeColor="background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Cuadrculavistosa">
    <w:name w:val="Colorful Grid"/>
    <w:basedOn w:val="Tablanormal"/>
    <w:uiPriority w:val="73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483741"/>
    <w:pPr>
      <w:spacing w:after="0" w:line="240" w:lineRule="auto"/>
    </w:pPr>
    <w:rPr>
      <w:color w:val="000000" w:themeColor="text1"/>
      <w:kern w:val="0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nia\AppData\Roaming\Microsoft\Templates\Plan%20de%20comunicaci&#243;n%20de%20proyect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AF8613B4604207ACB9BA689F7C6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5FA74-6B29-42FB-AF65-3C403BCF6078}"/>
      </w:docPartPr>
      <w:docPartBody>
        <w:p w:rsidR="00633076" w:rsidRDefault="00AD1674">
          <w:pPr>
            <w:pStyle w:val="0CAF8613B4604207ACB9BA689F7C62E2"/>
          </w:pPr>
          <w:r>
            <w:rPr>
              <w:lang w:bidi="es-ES"/>
            </w:rPr>
            <w:t>Plan de comunicación del proyecto</w:t>
          </w:r>
        </w:p>
      </w:docPartBody>
    </w:docPart>
    <w:docPart>
      <w:docPartPr>
        <w:name w:val="7DCC74F1BC1A4DDE81F8304FECB81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589300-F986-4F84-A3E2-4D7BCF816314}"/>
      </w:docPartPr>
      <w:docPartBody>
        <w:p w:rsidR="00633076" w:rsidRDefault="00AD1674">
          <w:pPr>
            <w:pStyle w:val="7DCC74F1BC1A4DDE81F8304FECB81C91"/>
          </w:pPr>
          <w:r>
            <w:rPr>
              <w:lang w:bidi="es-ES"/>
            </w:rPr>
            <w:t>Objetivos</w:t>
          </w:r>
        </w:p>
      </w:docPartBody>
    </w:docPart>
    <w:docPart>
      <w:docPartPr>
        <w:name w:val="84F228FC67B14607AB2574E0431176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F427F7-304A-4942-965D-AEE308A89DAC}"/>
      </w:docPartPr>
      <w:docPartBody>
        <w:p w:rsidR="00633076" w:rsidRDefault="00AD1674">
          <w:pPr>
            <w:pStyle w:val="84F228FC67B14607AB2574E043117659"/>
          </w:pPr>
          <w:r>
            <w:rPr>
              <w:lang w:bidi="es-ES"/>
            </w:rPr>
            <w:t>Nombre del cliente potencial</w:t>
          </w:r>
        </w:p>
      </w:docPartBody>
    </w:docPart>
    <w:docPart>
      <w:docPartPr>
        <w:name w:val="68A1A0B0A5B44043A70661E7AEC94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9957A-DD93-430A-AFF4-ECAA4A93B605}"/>
      </w:docPartPr>
      <w:docPartBody>
        <w:p w:rsidR="00633076" w:rsidRDefault="00AD1674">
          <w:pPr>
            <w:pStyle w:val="68A1A0B0A5B44043A70661E7AEC94B5F"/>
          </w:pPr>
          <w:r>
            <w:rPr>
              <w:lang w:bidi="es-ES"/>
            </w:rPr>
            <w:t>Probabilidad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74"/>
    <w:rsid w:val="00633076"/>
    <w:rsid w:val="006771A6"/>
    <w:rsid w:val="00AD1674"/>
    <w:rsid w:val="00EE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CAF8613B4604207ACB9BA689F7C62E2">
    <w:name w:val="0CAF8613B4604207ACB9BA689F7C62E2"/>
  </w:style>
  <w:style w:type="character" w:styleId="Fuerte">
    <w:name w:val="Strong"/>
    <w:basedOn w:val="Fuentedeprrafopredeter"/>
    <w:uiPriority w:val="1"/>
    <w:qFormat/>
    <w:rPr>
      <w:b/>
      <w:bCs/>
    </w:rPr>
  </w:style>
  <w:style w:type="paragraph" w:customStyle="1" w:styleId="7DCC74F1BC1A4DDE81F8304FECB81C91">
    <w:name w:val="7DCC74F1BC1A4DDE81F8304FECB81C91"/>
  </w:style>
  <w:style w:type="paragraph" w:customStyle="1" w:styleId="84F228FC67B14607AB2574E043117659">
    <w:name w:val="84F228FC67B14607AB2574E043117659"/>
  </w:style>
  <w:style w:type="paragraph" w:customStyle="1" w:styleId="68A1A0B0A5B44043A70661E7AEC94B5F">
    <w:name w:val="68A1A0B0A5B44043A70661E7AEC94B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roject communication pl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 de comunicación de proyectos</Template>
  <TotalTime>5</TotalTime>
  <Pages>45</Pages>
  <Words>5440</Words>
  <Characters>29920</Characters>
  <Application>Microsoft Office Word</Application>
  <DocSecurity>0</DocSecurity>
  <Lines>249</Lines>
  <Paragraphs>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SENA</Company>
  <LinksUpToDate>false</LinksUpToDate>
  <CharactersWithSpaces>35290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 EXTENDIDO</dc:title>
  <dc:subject>PROYECTO: TURSEG INFO</dc:subject>
  <dc:creator>Sonia</dc:creator>
  <cp:keywords>FORMATO DE CASOS DE USO EXTENDIDO</cp:keywords>
  <cp:lastModifiedBy>adminsena</cp:lastModifiedBy>
  <cp:revision>2</cp:revision>
  <dcterms:created xsi:type="dcterms:W3CDTF">2026-02-20T11:33:00Z</dcterms:created>
  <dcterms:modified xsi:type="dcterms:W3CDTF">2026-02-20T11:33:00Z</dcterms:modified>
  <cp:category>ANALISIS Y DESARROLLO DE SOFTWARE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